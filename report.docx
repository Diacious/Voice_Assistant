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9DF" w:rsidRDefault="008B39DF" w:rsidP="008B39DF">
      <w:pPr>
        <w:spacing w:after="0" w:line="360" w:lineRule="auto"/>
        <w:ind w:firstLine="851"/>
        <w:contextualSpacing/>
        <w:jc w:val="center"/>
        <w:rPr>
          <w:b/>
        </w:rPr>
      </w:pPr>
      <w:r>
        <w:rPr>
          <w:b/>
        </w:rPr>
        <w:t>МИНИСТЕРСТВО ЦИФРОВОГО РАЗВИТИЯ СВЯЗИ И МАССОВЫХ КОММУНИКАЦИЙ</w:t>
      </w:r>
    </w:p>
    <w:p w:rsidR="008B39DF" w:rsidRDefault="008B39DF" w:rsidP="008B39DF">
      <w:pPr>
        <w:spacing w:after="0" w:line="360" w:lineRule="auto"/>
        <w:ind w:firstLine="851"/>
        <w:contextualSpacing/>
        <w:jc w:val="center"/>
        <w:rPr>
          <w:b/>
        </w:rPr>
      </w:pPr>
      <w:r>
        <w:rPr>
          <w:b/>
        </w:rPr>
        <w:t>Ордена Трудового Красного Знамени</w:t>
      </w:r>
    </w:p>
    <w:p w:rsidR="008B39DF" w:rsidRDefault="008B39DF" w:rsidP="008B39DF">
      <w:pPr>
        <w:spacing w:after="0" w:line="360" w:lineRule="auto"/>
        <w:ind w:firstLine="851"/>
        <w:contextualSpacing/>
        <w:jc w:val="center"/>
        <w:rPr>
          <w:b/>
        </w:rPr>
      </w:pPr>
      <w:r>
        <w:rPr>
          <w:b/>
        </w:rPr>
        <w:t>Федеральное государственное бюджетное образовательное учреждение высшего образования</w:t>
      </w:r>
    </w:p>
    <w:p w:rsidR="008B39DF" w:rsidRDefault="008B39DF" w:rsidP="008B39DF">
      <w:pPr>
        <w:spacing w:after="0" w:line="360" w:lineRule="auto"/>
        <w:ind w:firstLine="851"/>
        <w:contextualSpacing/>
        <w:jc w:val="center"/>
        <w:rPr>
          <w:b/>
        </w:rPr>
      </w:pPr>
      <w:r>
        <w:rPr>
          <w:b/>
        </w:rPr>
        <w:t>«Московский технический университет связи и информатики»</w:t>
      </w:r>
    </w:p>
    <w:p w:rsidR="008B39DF" w:rsidRDefault="008B39DF" w:rsidP="008B39DF">
      <w:pPr>
        <w:spacing w:after="0" w:line="360" w:lineRule="auto"/>
        <w:ind w:firstLine="851"/>
        <w:contextualSpacing/>
        <w:jc w:val="center"/>
      </w:pPr>
    </w:p>
    <w:p w:rsidR="008B39DF" w:rsidRDefault="008B39DF" w:rsidP="008B39DF">
      <w:pPr>
        <w:spacing w:after="0" w:line="360" w:lineRule="auto"/>
        <w:ind w:firstLine="851"/>
        <w:contextualSpacing/>
        <w:jc w:val="center"/>
      </w:pPr>
      <w:r>
        <w:t>Кафедра «</w:t>
      </w:r>
      <w:r>
        <w:rPr>
          <w:color w:val="000000"/>
        </w:rPr>
        <w:t>МКиИТ</w:t>
      </w:r>
      <w:r>
        <w:t>»</w:t>
      </w:r>
    </w:p>
    <w:p w:rsidR="008B39DF" w:rsidRDefault="008B39DF" w:rsidP="008B39DF">
      <w:pPr>
        <w:spacing w:after="0" w:line="360" w:lineRule="auto"/>
        <w:ind w:firstLine="851"/>
        <w:contextualSpacing/>
      </w:pPr>
    </w:p>
    <w:p w:rsidR="008B39DF" w:rsidRDefault="008B39DF" w:rsidP="008B39DF">
      <w:pPr>
        <w:spacing w:after="0" w:line="360" w:lineRule="auto"/>
        <w:ind w:firstLine="851"/>
        <w:contextualSpacing/>
        <w:jc w:val="center"/>
      </w:pPr>
    </w:p>
    <w:p w:rsidR="008B39DF" w:rsidRDefault="008B39DF" w:rsidP="008B39DF">
      <w:pPr>
        <w:spacing w:after="0" w:line="360" w:lineRule="auto"/>
        <w:ind w:firstLine="851"/>
        <w:contextualSpacing/>
        <w:jc w:val="center"/>
        <w:rPr>
          <w:b/>
        </w:rPr>
      </w:pPr>
    </w:p>
    <w:p w:rsidR="008B39DF" w:rsidRDefault="008B39DF" w:rsidP="008B39DF">
      <w:pPr>
        <w:spacing w:after="0" w:line="360" w:lineRule="auto"/>
        <w:ind w:firstLine="851"/>
        <w:contextualSpacing/>
        <w:jc w:val="center"/>
        <w:rPr>
          <w:b/>
        </w:rPr>
      </w:pPr>
      <w:r>
        <w:rPr>
          <w:b/>
        </w:rPr>
        <w:t>Отчет по летней практической работе</w:t>
      </w:r>
    </w:p>
    <w:p w:rsidR="008B39DF" w:rsidRPr="008B39DF" w:rsidRDefault="008B39DF" w:rsidP="008B39DF">
      <w:pPr>
        <w:spacing w:after="0" w:line="360" w:lineRule="auto"/>
        <w:ind w:firstLine="851"/>
        <w:contextualSpacing/>
        <w:jc w:val="center"/>
      </w:pPr>
      <w:r>
        <w:t>На тему «</w:t>
      </w:r>
      <w:r w:rsidRPr="008B39DF">
        <w:rPr>
          <w:bCs/>
          <w:color w:val="000000"/>
          <w:shd w:val="clear" w:color="auto" w:fill="FFFFFF"/>
        </w:rPr>
        <w:t>Распознавание и классификация речи»</w:t>
      </w:r>
    </w:p>
    <w:p w:rsidR="008B39DF" w:rsidRPr="00116500" w:rsidRDefault="008B39DF" w:rsidP="008B39DF">
      <w:pPr>
        <w:spacing w:after="0" w:line="360" w:lineRule="auto"/>
        <w:ind w:firstLine="851"/>
        <w:contextualSpacing/>
      </w:pPr>
      <w:r w:rsidRPr="00116500">
        <w:t xml:space="preserve">  </w:t>
      </w:r>
    </w:p>
    <w:p w:rsidR="008B39DF" w:rsidRPr="00116500" w:rsidRDefault="008B39DF" w:rsidP="008B39DF">
      <w:pPr>
        <w:spacing w:after="0" w:line="360" w:lineRule="auto"/>
        <w:ind w:firstLine="851"/>
        <w:contextualSpacing/>
      </w:pPr>
    </w:p>
    <w:p w:rsidR="008B39DF" w:rsidRDefault="008B39DF" w:rsidP="008B39DF">
      <w:pPr>
        <w:spacing w:after="0" w:line="360" w:lineRule="auto"/>
        <w:ind w:right="-113" w:firstLine="4678"/>
      </w:pPr>
      <w:r>
        <w:t xml:space="preserve">Выполнил: студент группы БВТ2105 </w:t>
      </w:r>
    </w:p>
    <w:p w:rsidR="008B39DF" w:rsidRDefault="008B39DF" w:rsidP="008B39DF">
      <w:pPr>
        <w:spacing w:after="0" w:line="360" w:lineRule="auto"/>
        <w:ind w:right="-113" w:firstLine="4678"/>
      </w:pPr>
      <w:r>
        <w:t xml:space="preserve">Вотченников Дмитрий Александрович </w:t>
      </w:r>
    </w:p>
    <w:p w:rsidR="008B39DF" w:rsidRPr="008B39DF" w:rsidRDefault="008B39DF" w:rsidP="008B39DF">
      <w:pPr>
        <w:spacing w:after="0" w:line="360" w:lineRule="auto"/>
        <w:ind w:firstLine="4678"/>
      </w:pPr>
      <w:r>
        <w:t>Проверил</w:t>
      </w:r>
      <w:r>
        <w:rPr>
          <w:lang w:val="en-US"/>
        </w:rPr>
        <w:t xml:space="preserve">: </w:t>
      </w:r>
      <w:r w:rsidRPr="008B39DF">
        <w:rPr>
          <w:color w:val="000000"/>
          <w:shd w:val="clear" w:color="auto" w:fill="FFFFFF"/>
        </w:rPr>
        <w:t>Жмакин Евгений</w:t>
      </w: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right"/>
      </w:pPr>
    </w:p>
    <w:p w:rsidR="008B39DF" w:rsidRDefault="008B39DF" w:rsidP="008B39DF">
      <w:pPr>
        <w:spacing w:after="0" w:line="360" w:lineRule="auto"/>
        <w:ind w:firstLine="851"/>
        <w:contextualSpacing/>
        <w:jc w:val="center"/>
      </w:pPr>
      <w:r>
        <w:t>Москва</w:t>
      </w:r>
    </w:p>
    <w:p w:rsidR="008B39DF" w:rsidRDefault="008B39DF" w:rsidP="008B39DF">
      <w:pPr>
        <w:spacing w:after="0" w:line="360" w:lineRule="auto"/>
        <w:ind w:firstLine="851"/>
        <w:contextualSpacing/>
        <w:jc w:val="center"/>
      </w:pPr>
      <w:r>
        <w:t>2022</w:t>
      </w:r>
    </w:p>
    <w:p w:rsidR="000B1F7A" w:rsidRDefault="000B1F7A" w:rsidP="00091778">
      <w:pPr>
        <w:spacing w:after="0" w:line="360" w:lineRule="auto"/>
        <w:ind w:firstLine="851"/>
        <w:contextualSpacing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8B39DF" w:rsidRPr="008B39DF" w:rsidRDefault="008B39DF" w:rsidP="008B39DF">
      <w:pPr>
        <w:pStyle w:val="a7"/>
        <w:spacing w:line="360" w:lineRule="auto"/>
        <w:contextualSpacing/>
        <w:jc w:val="both"/>
        <w:rPr>
          <w:rFonts w:ascii="Times New Roman" w:hAnsi="Times New Roman" w:cs="Times New Roman"/>
          <w:b/>
          <w:sz w:val="32"/>
          <w:szCs w:val="32"/>
        </w:rPr>
      </w:pPr>
      <w:r w:rsidRPr="00564A80">
        <w:rPr>
          <w:b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27AAC4" wp14:editId="04CEFB6C">
                <wp:simplePos x="0" y="0"/>
                <mc:AlternateContent>
                  <mc:Choice Requires="wp14">
                    <wp:positionH relativeFrom="page">
                      <wp14:pctPosHOffset>42000</wp14:pctPosHOffset>
                    </wp:positionH>
                  </mc:Choice>
                  <mc:Fallback>
                    <wp:positionH relativeFrom="page">
                      <wp:posOffset>3175000</wp:posOffset>
                    </wp:positionH>
                  </mc:Fallback>
                </mc:AlternateContent>
                <mc:AlternateContent>
                  <mc:Choice Requires="wp14">
                    <wp:positionV relativeFrom="page">
                      <wp14:pctPosVOffset>88000</wp14:pctPosVOffset>
                    </wp:positionV>
                  </mc:Choice>
                  <mc:Fallback>
                    <wp:positionV relativeFrom="page">
                      <wp:posOffset>9408795</wp:posOffset>
                    </wp:positionV>
                  </mc:Fallback>
                </mc:AlternateContent>
                <wp:extent cx="3657600" cy="365760"/>
                <wp:effectExtent l="0" t="0" r="0" b="0"/>
                <wp:wrapNone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F2C37" w:rsidRDefault="002F2C37" w:rsidP="008B39DF">
                            <w:pPr>
                              <w:pStyle w:val="a7"/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45000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7AAC4" id="_x0000_t202" coordsize="21600,21600" o:spt="202" path="m,l,21600r21600,l21600,xe">
                <v:stroke joinstyle="miter"/>
                <v:path gradientshapeok="t" o:connecttype="rect"/>
              </v:shapetype>
              <v:shape id="Надпись 32" o:spid="_x0000_s1026" type="#_x0000_t202" style="position:absolute;left:0;text-align:left;margin-left:0;margin-top:0;width:4in;height:28.8pt;z-index:251659264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" filled="f" stroked="f" strokeweight=".5pt">
                <v:textbox style="mso-fit-shape-to-text:t" inset="0,0,0,0">
                  <w:txbxContent>
                    <w:p w:rsidR="002F2C37" w:rsidRDefault="002F2C37" w:rsidP="008B39DF">
                      <w:pPr>
                        <w:pStyle w:val="a7"/>
                        <w:rPr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564A80">
        <w:rPr>
          <w:rFonts w:ascii="Times New Roman" w:hAnsi="Times New Roman" w:cs="Times New Roman"/>
          <w:b/>
          <w:sz w:val="32"/>
          <w:szCs w:val="32"/>
        </w:rPr>
        <w:t>Цели и задачи</w:t>
      </w:r>
    </w:p>
    <w:p w:rsidR="00221930" w:rsidRPr="008B39DF" w:rsidRDefault="008B39DF" w:rsidP="000B1F7A">
      <w:pPr>
        <w:spacing w:line="360" w:lineRule="auto"/>
        <w:jc w:val="both"/>
      </w:pPr>
      <w:r>
        <w:t>Целью работы является создать программу</w:t>
      </w:r>
      <w:r w:rsidRPr="008B39DF">
        <w:t xml:space="preserve">, </w:t>
      </w:r>
      <w:r>
        <w:t>способную распознавать определённую группу команд и выполнять их</w:t>
      </w:r>
      <w:r w:rsidRPr="008B39DF">
        <w:t xml:space="preserve">. </w:t>
      </w:r>
      <w:r>
        <w:t>При этом необходимо учесть все возможные формулировки и исключать недопустимые значения ф программе</w:t>
      </w:r>
      <w:r w:rsidRPr="008B39DF">
        <w:t xml:space="preserve">. </w:t>
      </w:r>
      <w:r>
        <w:t>По возможности создать небольшое приложение</w:t>
      </w:r>
      <w:r w:rsidRPr="008B39DF">
        <w:t xml:space="preserve">, </w:t>
      </w:r>
      <w:r>
        <w:t>загрузить полученные результаты на удаленный репозиторий</w:t>
      </w:r>
      <w:r w:rsidRPr="008B39DF">
        <w:t>: “</w:t>
      </w:r>
      <w:r>
        <w:rPr>
          <w:lang w:val="en-US"/>
        </w:rPr>
        <w:t>GitHub</w:t>
      </w:r>
      <w:r w:rsidRPr="008B39DF">
        <w:t>”</w:t>
      </w: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221930" w:rsidRDefault="00221930" w:rsidP="000B1F7A">
      <w:pPr>
        <w:spacing w:line="360" w:lineRule="auto"/>
        <w:jc w:val="both"/>
      </w:pPr>
    </w:p>
    <w:p w:rsidR="008B39DF" w:rsidRDefault="008B39DF" w:rsidP="000B1F7A">
      <w:pPr>
        <w:spacing w:line="360" w:lineRule="auto"/>
        <w:jc w:val="both"/>
      </w:pPr>
    </w:p>
    <w:p w:rsidR="008B39DF" w:rsidRDefault="008B39DF" w:rsidP="000B1F7A">
      <w:pPr>
        <w:spacing w:line="360" w:lineRule="auto"/>
        <w:jc w:val="both"/>
      </w:pPr>
    </w:p>
    <w:p w:rsidR="008B39DF" w:rsidRDefault="008B39DF" w:rsidP="000B1F7A">
      <w:pPr>
        <w:spacing w:line="360" w:lineRule="auto"/>
        <w:jc w:val="both"/>
      </w:pPr>
    </w:p>
    <w:p w:rsidR="008B39DF" w:rsidRDefault="008B39DF" w:rsidP="000B1F7A">
      <w:pPr>
        <w:spacing w:line="360" w:lineRule="auto"/>
        <w:jc w:val="both"/>
      </w:pPr>
    </w:p>
    <w:p w:rsidR="008B39DF" w:rsidRDefault="008B39DF" w:rsidP="008B39DF">
      <w:pPr>
        <w:spacing w:line="360" w:lineRule="auto"/>
        <w:jc w:val="center"/>
        <w:rPr>
          <w:b/>
          <w:lang w:val="en-US"/>
        </w:rPr>
      </w:pPr>
      <w:r>
        <w:rPr>
          <w:b/>
        </w:rPr>
        <w:lastRenderedPageBreak/>
        <w:t>Вариант</w:t>
      </w:r>
      <w:r>
        <w:rPr>
          <w:b/>
          <w:lang w:val="en-US"/>
        </w:rPr>
        <w:t>: 8</w:t>
      </w:r>
    </w:p>
    <w:p w:rsidR="00D739B0" w:rsidRDefault="00D739B0" w:rsidP="00D739B0">
      <w:pPr>
        <w:spacing w:line="360" w:lineRule="auto"/>
        <w:jc w:val="center"/>
        <w:rPr>
          <w:b/>
        </w:rPr>
      </w:pPr>
      <w:r>
        <w:rPr>
          <w:b/>
        </w:rPr>
        <w:t>Ход выполнения</w:t>
      </w:r>
    </w:p>
    <w:p w:rsidR="00D739B0" w:rsidRDefault="00D739B0" w:rsidP="00D739B0">
      <w:pPr>
        <w:spacing w:line="360" w:lineRule="auto"/>
        <w:jc w:val="center"/>
        <w:rPr>
          <w:b/>
        </w:rPr>
      </w:pPr>
    </w:p>
    <w:p w:rsidR="00D739B0" w:rsidRPr="00147301" w:rsidRDefault="00D739B0" w:rsidP="00D739B0">
      <w:pPr>
        <w:spacing w:line="360" w:lineRule="auto"/>
      </w:pPr>
      <w:r>
        <w:rPr>
          <w:b/>
        </w:rPr>
        <w:tab/>
      </w:r>
      <w:r>
        <w:t>На Рис</w:t>
      </w:r>
      <w:r w:rsidRPr="00D739B0">
        <w:t>.1</w:t>
      </w:r>
      <w:r w:rsidR="00147301">
        <w:t xml:space="preserve">-5 </w:t>
      </w:r>
      <w:r>
        <w:t>продемонстрирован код</w:t>
      </w:r>
      <w:r w:rsidRPr="00D739B0">
        <w:t xml:space="preserve">, </w:t>
      </w:r>
      <w:r>
        <w:t>в котором осуществляется проверка на наличие команды в фразе</w:t>
      </w:r>
      <w:r w:rsidRPr="00D739B0">
        <w:t xml:space="preserve">, </w:t>
      </w:r>
      <w:r>
        <w:t>а также показан метод</w:t>
      </w:r>
      <w:r w:rsidRPr="00D739B0">
        <w:t>(</w:t>
      </w:r>
      <w:r>
        <w:rPr>
          <w:lang w:val="en-US"/>
        </w:rPr>
        <w:t>compare</w:t>
      </w:r>
      <w:r w:rsidRPr="00D739B0">
        <w:t>_</w:t>
      </w:r>
      <w:r>
        <w:rPr>
          <w:lang w:val="en-US"/>
        </w:rPr>
        <w:t>words</w:t>
      </w:r>
      <w:r w:rsidRPr="00D739B0">
        <w:t xml:space="preserve">), </w:t>
      </w:r>
      <w:r>
        <w:t>которая делает предположение команды</w:t>
      </w:r>
      <w:r w:rsidRPr="00D739B0">
        <w:t xml:space="preserve">, </w:t>
      </w:r>
      <w:r>
        <w:t>если она не была распознана сразу</w:t>
      </w:r>
      <w:r w:rsidRPr="00D739B0">
        <w:t xml:space="preserve">, </w:t>
      </w:r>
      <w:r>
        <w:t xml:space="preserve">все возможные случаи проверяются в методе </w:t>
      </w:r>
      <w:r w:rsidRPr="00D739B0">
        <w:t>“</w:t>
      </w:r>
      <w:r>
        <w:rPr>
          <w:lang w:val="en-US"/>
        </w:rPr>
        <w:t>sending</w:t>
      </w:r>
      <w:r w:rsidRPr="00D739B0">
        <w:t>_</w:t>
      </w:r>
      <w:r>
        <w:rPr>
          <w:lang w:val="en-US"/>
        </w:rPr>
        <w:t>result</w:t>
      </w:r>
      <w:r w:rsidRPr="00D739B0">
        <w:t>”</w:t>
      </w:r>
    </w:p>
    <w:p w:rsidR="00147301" w:rsidRPr="00147301" w:rsidRDefault="00147301" w:rsidP="00D739B0">
      <w:pPr>
        <w:spacing w:line="360" w:lineRule="auto"/>
      </w:pPr>
    </w:p>
    <w:p w:rsidR="00147301" w:rsidRDefault="00147301" w:rsidP="00D739B0">
      <w:pPr>
        <w:spacing w:line="360" w:lineRule="auto"/>
        <w:rPr>
          <w:lang w:val="en-US"/>
        </w:rPr>
      </w:pPr>
      <w:r w:rsidRPr="00147301">
        <w:rPr>
          <w:lang w:val="en-US"/>
        </w:rPr>
        <w:drawing>
          <wp:inline distT="0" distB="0" distL="0" distR="0" wp14:anchorId="35162C19" wp14:editId="539C1790">
            <wp:extent cx="5939790" cy="4951095"/>
            <wp:effectExtent l="0" t="0" r="381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01" w:rsidRDefault="00147301" w:rsidP="00D739B0">
      <w:pPr>
        <w:spacing w:line="360" w:lineRule="auto"/>
        <w:rPr>
          <w:lang w:val="en-US"/>
        </w:rPr>
      </w:pPr>
      <w:r w:rsidRPr="00147301">
        <w:rPr>
          <w:lang w:val="en-US"/>
        </w:rPr>
        <w:lastRenderedPageBreak/>
        <w:drawing>
          <wp:inline distT="0" distB="0" distL="0" distR="0" wp14:anchorId="0269E3D6" wp14:editId="29AF03D5">
            <wp:extent cx="5939790" cy="4359910"/>
            <wp:effectExtent l="0" t="0" r="381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01" w:rsidRPr="00147301" w:rsidRDefault="00147301" w:rsidP="00147301">
      <w:pPr>
        <w:spacing w:line="360" w:lineRule="auto"/>
        <w:jc w:val="center"/>
        <w:rPr>
          <w:lang w:val="en-US"/>
        </w:rPr>
      </w:pPr>
      <w:r>
        <w:t>Рис</w:t>
      </w:r>
      <w:r w:rsidRPr="00147301">
        <w:t>.1</w:t>
      </w:r>
      <w:r>
        <w:t xml:space="preserve"> – Словарь</w:t>
      </w:r>
      <w:r w:rsidRPr="00147301">
        <w:t xml:space="preserve">, </w:t>
      </w:r>
      <w:r>
        <w:t>содержащий команды и методы связанные с ними</w:t>
      </w:r>
    </w:p>
    <w:p w:rsidR="00D739B0" w:rsidRDefault="00D739B0" w:rsidP="00D739B0">
      <w:pPr>
        <w:spacing w:line="360" w:lineRule="auto"/>
      </w:pPr>
    </w:p>
    <w:p w:rsidR="00D739B0" w:rsidRPr="00D739B0" w:rsidRDefault="00D739B0" w:rsidP="00D739B0">
      <w:pPr>
        <w:spacing w:line="360" w:lineRule="auto"/>
      </w:pPr>
      <w:r w:rsidRPr="00D739B0">
        <w:drawing>
          <wp:inline distT="0" distB="0" distL="0" distR="0" wp14:anchorId="6C178384" wp14:editId="41A64C49">
            <wp:extent cx="5939790" cy="97853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B0" w:rsidRDefault="00D739B0" w:rsidP="008B39DF">
      <w:pPr>
        <w:spacing w:line="360" w:lineRule="auto"/>
        <w:jc w:val="center"/>
      </w:pPr>
      <w:r>
        <w:t>Рис</w:t>
      </w:r>
      <w:r w:rsidR="00147301">
        <w:t>.</w:t>
      </w:r>
      <w:r w:rsidR="00147301" w:rsidRPr="00147301">
        <w:t>2</w:t>
      </w:r>
      <w:r>
        <w:t xml:space="preserve"> </w:t>
      </w:r>
      <w:r w:rsidRPr="00D739B0">
        <w:t xml:space="preserve">- </w:t>
      </w:r>
      <w:r>
        <w:t>Основной метод на проверку наличия команды в фразе</w:t>
      </w:r>
    </w:p>
    <w:p w:rsidR="00D739B0" w:rsidRDefault="00D739B0" w:rsidP="008B39DF">
      <w:pPr>
        <w:spacing w:line="360" w:lineRule="auto"/>
        <w:jc w:val="center"/>
      </w:pPr>
    </w:p>
    <w:p w:rsidR="00E67B29" w:rsidRDefault="00D739B0" w:rsidP="00D739B0">
      <w:pPr>
        <w:spacing w:line="360" w:lineRule="auto"/>
      </w:pPr>
      <w:r>
        <w:tab/>
        <w:t>Здесь</w:t>
      </w:r>
      <w:r w:rsidRPr="00D739B0">
        <w:t xml:space="preserve">, </w:t>
      </w:r>
      <w:r>
        <w:t xml:space="preserve">переменная </w:t>
      </w:r>
      <w:r w:rsidRPr="00D739B0">
        <w:t>“</w:t>
      </w:r>
      <w:r>
        <w:rPr>
          <w:lang w:val="en-US"/>
        </w:rPr>
        <w:t>speech</w:t>
      </w:r>
      <w:r w:rsidRPr="00D739B0">
        <w:t>_</w:t>
      </w:r>
      <w:r>
        <w:rPr>
          <w:lang w:val="en-US"/>
        </w:rPr>
        <w:t>command</w:t>
      </w:r>
      <w:r w:rsidRPr="00D739B0">
        <w:t xml:space="preserve">” </w:t>
      </w:r>
      <w:r>
        <w:t>является результатом произнесенной фразы</w:t>
      </w:r>
      <w:r w:rsidRPr="00D739B0">
        <w:t xml:space="preserve">, </w:t>
      </w:r>
      <w:r>
        <w:t xml:space="preserve">переменная </w:t>
      </w:r>
      <w:r w:rsidRPr="00D739B0">
        <w:t>“</w:t>
      </w:r>
      <w:r>
        <w:rPr>
          <w:lang w:val="en-US"/>
        </w:rPr>
        <w:t>commands</w:t>
      </w:r>
      <w:r w:rsidRPr="00D739B0">
        <w:t xml:space="preserve">” </w:t>
      </w:r>
      <w:r>
        <w:t>является словарём</w:t>
      </w:r>
      <w:r w:rsidRPr="00D739B0">
        <w:t xml:space="preserve">, </w:t>
      </w:r>
      <w:r>
        <w:t>в котором хранятся все команды с их возможными вариациями</w:t>
      </w:r>
      <w:r w:rsidRPr="00D739B0">
        <w:t xml:space="preserve">, </w:t>
      </w:r>
      <w:r>
        <w:t xml:space="preserve">а также </w:t>
      </w:r>
      <w:r w:rsidRPr="00D739B0">
        <w:t>“</w:t>
      </w:r>
      <w:r>
        <w:t>привязанные</w:t>
      </w:r>
      <w:r w:rsidRPr="00D739B0">
        <w:t xml:space="preserve">” </w:t>
      </w:r>
      <w:r>
        <w:t>к ним методы класса</w:t>
      </w:r>
      <w:r w:rsidR="00E67B29" w:rsidRPr="00E67B29">
        <w:t xml:space="preserve"> </w:t>
      </w:r>
      <w:r w:rsidR="00E67B29">
        <w:t>(которые необходимы для их выполнения)</w:t>
      </w:r>
      <w:r w:rsidRPr="00D739B0">
        <w:t>.</w:t>
      </w:r>
      <w:r w:rsidR="007078CF" w:rsidRPr="007078CF">
        <w:t xml:space="preserve"> </w:t>
      </w:r>
      <w:r w:rsidR="007078CF">
        <w:t xml:space="preserve">Метод </w:t>
      </w:r>
      <w:r w:rsidR="007078CF" w:rsidRPr="007078CF">
        <w:t xml:space="preserve">“ </w:t>
      </w:r>
      <w:r w:rsidR="007078CF">
        <w:rPr>
          <w:lang w:val="en-US"/>
        </w:rPr>
        <w:t>sub</w:t>
      </w:r>
      <w:r w:rsidR="007078CF" w:rsidRPr="007078CF">
        <w:t>_</w:t>
      </w:r>
      <w:r w:rsidR="007078CF">
        <w:rPr>
          <w:lang w:val="en-US"/>
        </w:rPr>
        <w:t>exception</w:t>
      </w:r>
      <w:r w:rsidR="007078CF" w:rsidRPr="007078CF">
        <w:t xml:space="preserve">” </w:t>
      </w:r>
      <w:r w:rsidR="007078CF">
        <w:t>обрабатывает случай</w:t>
      </w:r>
      <w:r w:rsidR="007078CF" w:rsidRPr="007078CF">
        <w:t xml:space="preserve">, </w:t>
      </w:r>
      <w:r w:rsidR="007078CF">
        <w:t>когда идёт проверка на наличие команды</w:t>
      </w:r>
      <w:r w:rsidR="007078CF" w:rsidRPr="007078CF">
        <w:t>: “</w:t>
      </w:r>
      <w:r w:rsidR="007078CF">
        <w:t>Вычитание двух чисел</w:t>
      </w:r>
      <w:r w:rsidR="007078CF" w:rsidRPr="007078CF">
        <w:t>”</w:t>
      </w:r>
    </w:p>
    <w:p w:rsidR="00E67B29" w:rsidRDefault="00E67B29" w:rsidP="00D739B0">
      <w:pPr>
        <w:spacing w:line="360" w:lineRule="auto"/>
      </w:pPr>
      <w:r w:rsidRPr="00E67B29">
        <w:lastRenderedPageBreak/>
        <w:drawing>
          <wp:inline distT="0" distB="0" distL="0" distR="0" wp14:anchorId="68538FFB" wp14:editId="4C5D2BF7">
            <wp:extent cx="5939790" cy="125095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29" w:rsidRDefault="00E67B29" w:rsidP="00E67B29">
      <w:pPr>
        <w:spacing w:line="360" w:lineRule="auto"/>
        <w:jc w:val="center"/>
      </w:pPr>
      <w:r>
        <w:t>Рис</w:t>
      </w:r>
      <w:r w:rsidR="00147301" w:rsidRPr="00147301">
        <w:t>.</w:t>
      </w:r>
      <w:r w:rsidR="00147301">
        <w:rPr>
          <w:lang w:val="en-US"/>
        </w:rPr>
        <w:t>3</w:t>
      </w:r>
      <w:r w:rsidRPr="00147301">
        <w:t xml:space="preserve"> – </w:t>
      </w:r>
      <w:r>
        <w:t>Метод</w:t>
      </w:r>
      <w:r w:rsidRPr="00147301">
        <w:t xml:space="preserve">, </w:t>
      </w:r>
      <w:r>
        <w:t>предполагающий произнесенную команду</w:t>
      </w:r>
    </w:p>
    <w:p w:rsidR="00E67B29" w:rsidRDefault="00E67B29" w:rsidP="00E67B29">
      <w:pPr>
        <w:spacing w:line="360" w:lineRule="auto"/>
        <w:jc w:val="center"/>
      </w:pPr>
    </w:p>
    <w:p w:rsidR="00E67B29" w:rsidRPr="007078CF" w:rsidRDefault="00E67B29" w:rsidP="00E67B29">
      <w:pPr>
        <w:spacing w:line="360" w:lineRule="auto"/>
      </w:pPr>
      <w:r>
        <w:tab/>
        <w:t xml:space="preserve">Сначала я создаю переменную </w:t>
      </w:r>
      <w:r w:rsidRPr="00E67B29">
        <w:t>“</w:t>
      </w:r>
      <w:r>
        <w:rPr>
          <w:lang w:val="en-US"/>
        </w:rPr>
        <w:t>result</w:t>
      </w:r>
      <w:r w:rsidRPr="00E67B29">
        <w:t xml:space="preserve">”, </w:t>
      </w:r>
      <w:r>
        <w:t xml:space="preserve">которой я присваиваю результат выполнения функции </w:t>
      </w:r>
      <w:r w:rsidRPr="00E67B29">
        <w:t>“</w:t>
      </w:r>
      <w:r>
        <w:rPr>
          <w:lang w:val="en-US"/>
        </w:rPr>
        <w:t>map</w:t>
      </w:r>
      <w:r w:rsidRPr="00E67B29">
        <w:t>”, “</w:t>
      </w:r>
      <w:r>
        <w:rPr>
          <w:lang w:val="en-US"/>
        </w:rPr>
        <w:t>self</w:t>
      </w:r>
      <w:r w:rsidRPr="00E67B29">
        <w:t>.</w:t>
      </w:r>
      <w:r>
        <w:rPr>
          <w:lang w:val="en-US"/>
        </w:rPr>
        <w:t>commands</w:t>
      </w:r>
      <w:r w:rsidRPr="00E67B29">
        <w:t>.</w:t>
      </w:r>
      <w:r>
        <w:rPr>
          <w:lang w:val="en-US"/>
        </w:rPr>
        <w:t>items</w:t>
      </w:r>
      <w:r w:rsidRPr="00E67B29">
        <w:t>()”</w:t>
      </w:r>
      <w:r>
        <w:t xml:space="preserve"> – это кортеж</w:t>
      </w:r>
      <w:r w:rsidRPr="00E67B29">
        <w:t xml:space="preserve">, </w:t>
      </w:r>
      <w:r>
        <w:t>первым элементом</w:t>
      </w:r>
      <w:r w:rsidRPr="00E67B29">
        <w:t xml:space="preserve"> которого является номер команды, </w:t>
      </w:r>
      <w:r>
        <w:t>а вторым идёт список из возможных вариаций команды</w:t>
      </w:r>
      <w:r w:rsidRPr="00E67B29">
        <w:t xml:space="preserve">, </w:t>
      </w:r>
      <w:r>
        <w:t>а также метод класса</w:t>
      </w:r>
      <w:r w:rsidRPr="00E67B29">
        <w:t xml:space="preserve">, </w:t>
      </w:r>
      <w:r>
        <w:t>для выполнения команды</w:t>
      </w:r>
      <w:r w:rsidRPr="00E67B29">
        <w:t xml:space="preserve">. </w:t>
      </w:r>
      <w:r>
        <w:t xml:space="preserve">Всё это поэлементно отправляется в функцию </w:t>
      </w:r>
      <w:r w:rsidRPr="00E67B29">
        <w:t>“</w:t>
      </w:r>
      <w:r>
        <w:rPr>
          <w:lang w:val="en-US"/>
        </w:rPr>
        <w:t>func</w:t>
      </w:r>
      <w:r w:rsidRPr="00E67B29">
        <w:t xml:space="preserve">_1”, </w:t>
      </w:r>
      <w:r>
        <w:t xml:space="preserve">которая в свою очередь вызывает другую функцию </w:t>
      </w:r>
      <w:r w:rsidRPr="00E67B29">
        <w:t>“</w:t>
      </w:r>
      <w:r>
        <w:rPr>
          <w:lang w:val="en-US"/>
        </w:rPr>
        <w:t>func</w:t>
      </w:r>
      <w:r w:rsidRPr="00E67B29">
        <w:t xml:space="preserve">_2”. </w:t>
      </w:r>
      <w:r>
        <w:t>Сам алгоритм заключается в следующем</w:t>
      </w:r>
      <w:r w:rsidRPr="00E67B29">
        <w:t xml:space="preserve">: </w:t>
      </w:r>
      <w:r>
        <w:t>я беру слово из произнесенной фразы и беру одну вариацию команды</w:t>
      </w:r>
      <w:r w:rsidRPr="00E67B29">
        <w:t xml:space="preserve">, </w:t>
      </w:r>
      <w:r>
        <w:t>затем выбранное из фразы слово поэлементно сравнивается с каждым словом из команды</w:t>
      </w:r>
      <w:r w:rsidRPr="00E67B29">
        <w:t xml:space="preserve">, </w:t>
      </w:r>
      <w:r>
        <w:t>и если совпадение составило не менее 60</w:t>
      </w:r>
      <w:r w:rsidRPr="00E67B29">
        <w:t xml:space="preserve">%, </w:t>
      </w:r>
      <w:r>
        <w:t>то идёт запоминание этой команды как потенциально возможной</w:t>
      </w:r>
      <w:r w:rsidRPr="00E67B29">
        <w:t>.</w:t>
      </w:r>
      <w:r w:rsidR="007078CF">
        <w:t xml:space="preserve"> В конце идёт фильтрация значений</w:t>
      </w:r>
      <w:r w:rsidR="007078CF" w:rsidRPr="007078CF">
        <w:t xml:space="preserve">, </w:t>
      </w:r>
      <w:r w:rsidR="007078CF">
        <w:t xml:space="preserve">чтобы остались только номера команд </w:t>
      </w:r>
      <w:r w:rsidR="007078CF" w:rsidRPr="007078CF">
        <w:t>(</w:t>
      </w:r>
      <w:r w:rsidR="007078CF">
        <w:t>а не пустые строки</w:t>
      </w:r>
      <w:r w:rsidR="007078CF" w:rsidRPr="007078CF">
        <w:t>).</w:t>
      </w:r>
    </w:p>
    <w:p w:rsidR="00E67B29" w:rsidRDefault="00E67B29" w:rsidP="00E67B29">
      <w:pPr>
        <w:spacing w:line="360" w:lineRule="auto"/>
      </w:pPr>
      <w:r>
        <w:tab/>
      </w:r>
    </w:p>
    <w:p w:rsidR="00D739B0" w:rsidRPr="007078CF" w:rsidRDefault="007078CF" w:rsidP="007078CF">
      <w:pPr>
        <w:spacing w:line="360" w:lineRule="auto"/>
      </w:pPr>
      <w:r w:rsidRPr="007078CF">
        <w:lastRenderedPageBreak/>
        <w:drawing>
          <wp:inline distT="0" distB="0" distL="0" distR="0" wp14:anchorId="6B458352" wp14:editId="745BE570">
            <wp:extent cx="5939790" cy="3044825"/>
            <wp:effectExtent l="0" t="0" r="381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CF" w:rsidRDefault="007078CF" w:rsidP="007078CF">
      <w:pPr>
        <w:spacing w:line="360" w:lineRule="auto"/>
        <w:jc w:val="center"/>
      </w:pPr>
      <w:r>
        <w:t>Рис</w:t>
      </w:r>
      <w:r w:rsidR="00147301">
        <w:t>.</w:t>
      </w:r>
      <w:r w:rsidR="00147301" w:rsidRPr="00147301">
        <w:t>4</w:t>
      </w:r>
      <w:r w:rsidRPr="007078CF">
        <w:t xml:space="preserve"> – </w:t>
      </w:r>
      <w:r>
        <w:t>Метод класса</w:t>
      </w:r>
      <w:r w:rsidRPr="007078CF">
        <w:t xml:space="preserve">, </w:t>
      </w:r>
      <w:r>
        <w:t>осуществляющий вывод результатов в приложение</w:t>
      </w:r>
    </w:p>
    <w:p w:rsidR="007078CF" w:rsidRDefault="007078CF" w:rsidP="007078CF">
      <w:pPr>
        <w:spacing w:line="360" w:lineRule="auto"/>
        <w:jc w:val="center"/>
      </w:pPr>
    </w:p>
    <w:p w:rsidR="007078CF" w:rsidRPr="00CA7593" w:rsidRDefault="007078CF" w:rsidP="007078CF">
      <w:pPr>
        <w:spacing w:line="360" w:lineRule="auto"/>
      </w:pPr>
      <w:r>
        <w:tab/>
        <w:t>Этот метод работает следующим образом</w:t>
      </w:r>
      <w:r w:rsidRPr="007078CF">
        <w:t xml:space="preserve">: </w:t>
      </w:r>
      <w:r>
        <w:t xml:space="preserve">сначала вызывается метод </w:t>
      </w:r>
      <w:r w:rsidRPr="007078CF">
        <w:t xml:space="preserve">“ </w:t>
      </w:r>
      <w:r>
        <w:rPr>
          <w:lang w:val="en-US"/>
        </w:rPr>
        <w:t>is</w:t>
      </w:r>
      <w:r w:rsidRPr="007078CF">
        <w:t>_</w:t>
      </w:r>
      <w:r>
        <w:rPr>
          <w:lang w:val="en-US"/>
        </w:rPr>
        <w:t>command</w:t>
      </w:r>
      <w:r w:rsidRPr="007078CF">
        <w:t xml:space="preserve">”, </w:t>
      </w:r>
      <w:r>
        <w:t>которая проверяет наличие команды в фразе</w:t>
      </w:r>
      <w:r w:rsidRPr="007078CF">
        <w:t xml:space="preserve">. </w:t>
      </w:r>
      <w:r>
        <w:t>Если после её выполнения список не пустой, то идёт выполнение команды</w:t>
      </w:r>
      <w:r w:rsidRPr="007078CF">
        <w:t xml:space="preserve">, </w:t>
      </w:r>
      <w:r w:rsidR="00CA7593">
        <w:t>а если нет</w:t>
      </w:r>
      <w:r w:rsidR="00CA7593" w:rsidRPr="00CA7593">
        <w:t xml:space="preserve">, </w:t>
      </w:r>
      <w:r w:rsidR="00CA7593">
        <w:t xml:space="preserve">то </w:t>
      </w:r>
      <w:r>
        <w:t xml:space="preserve">идёт проверка на возможные команды через метод </w:t>
      </w:r>
      <w:r w:rsidRPr="007078CF">
        <w:t>“</w:t>
      </w:r>
      <w:r>
        <w:rPr>
          <w:lang w:val="en-US"/>
        </w:rPr>
        <w:t>compare</w:t>
      </w:r>
      <w:r w:rsidRPr="007078CF">
        <w:t>_</w:t>
      </w:r>
      <w:r>
        <w:rPr>
          <w:lang w:val="en-US"/>
        </w:rPr>
        <w:t>words</w:t>
      </w:r>
      <w:r w:rsidRPr="007078CF">
        <w:t>”</w:t>
      </w:r>
      <w:r w:rsidR="00CA7593" w:rsidRPr="00CA7593">
        <w:t xml:space="preserve">. </w:t>
      </w:r>
      <w:r w:rsidR="00CA7593">
        <w:t>Если есть хоть одно совпадение с какой-нибудь командой</w:t>
      </w:r>
      <w:r w:rsidR="00CA7593" w:rsidRPr="00CA7593">
        <w:t xml:space="preserve">, </w:t>
      </w:r>
      <w:r w:rsidR="00CA7593">
        <w:t>то идёт предложение пользователю либо выполнять команду, либо повторить выполнение команды</w:t>
      </w:r>
      <w:r w:rsidR="00CA7593" w:rsidRPr="00CA7593">
        <w:t>.</w:t>
      </w:r>
    </w:p>
    <w:p w:rsidR="00D739B0" w:rsidRDefault="00D739B0" w:rsidP="008B39DF">
      <w:pPr>
        <w:spacing w:line="360" w:lineRule="auto"/>
        <w:jc w:val="center"/>
        <w:rPr>
          <w:b/>
        </w:rPr>
      </w:pPr>
    </w:p>
    <w:p w:rsidR="00CA7593" w:rsidRDefault="00CA7593" w:rsidP="008B39DF">
      <w:pPr>
        <w:spacing w:line="360" w:lineRule="auto"/>
        <w:jc w:val="center"/>
        <w:rPr>
          <w:b/>
        </w:rPr>
      </w:pPr>
      <w:r w:rsidRPr="00CA7593">
        <w:rPr>
          <w:b/>
        </w:rPr>
        <w:lastRenderedPageBreak/>
        <w:drawing>
          <wp:inline distT="0" distB="0" distL="0" distR="0" wp14:anchorId="0EB2E2D7" wp14:editId="5DA9E20D">
            <wp:extent cx="2896004" cy="33151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593" w:rsidRPr="00CA7593" w:rsidRDefault="00CA7593" w:rsidP="008B39DF">
      <w:pPr>
        <w:spacing w:line="360" w:lineRule="auto"/>
        <w:jc w:val="center"/>
      </w:pPr>
      <w:r>
        <w:t>Рис</w:t>
      </w:r>
      <w:r w:rsidRPr="00CA7593">
        <w:t>.</w:t>
      </w:r>
      <w:r w:rsidR="00147301" w:rsidRPr="00147301">
        <w:t>5</w:t>
      </w:r>
      <w:r w:rsidRPr="00CA7593">
        <w:t xml:space="preserve"> – </w:t>
      </w:r>
      <w:r>
        <w:t>Пример выполнения программы</w:t>
      </w:r>
      <w:r w:rsidRPr="00CA7593">
        <w:t xml:space="preserve">, </w:t>
      </w:r>
      <w:r>
        <w:t xml:space="preserve">при произношении фразы </w:t>
      </w:r>
      <w:r w:rsidRPr="00CA7593">
        <w:t>“</w:t>
      </w:r>
      <w:r>
        <w:t>-3 поиск в открыть включить</w:t>
      </w:r>
      <w:r w:rsidRPr="00CA7593">
        <w:t>”</w:t>
      </w:r>
    </w:p>
    <w:p w:rsidR="00D739B0" w:rsidRDefault="00D739B0" w:rsidP="008B39DF">
      <w:pPr>
        <w:spacing w:line="360" w:lineRule="auto"/>
        <w:jc w:val="center"/>
        <w:rPr>
          <w:b/>
        </w:rPr>
      </w:pPr>
    </w:p>
    <w:p w:rsidR="00D739B0" w:rsidRDefault="00D739B0" w:rsidP="00D739B0">
      <w:pPr>
        <w:pStyle w:val="a9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39B0">
        <w:rPr>
          <w:rFonts w:ascii="Times New Roman" w:hAnsi="Times New Roman" w:cs="Times New Roman"/>
          <w:sz w:val="28"/>
          <w:szCs w:val="28"/>
        </w:rPr>
        <w:t>На Рис</w:t>
      </w:r>
      <w:r w:rsidR="00A03149">
        <w:rPr>
          <w:rFonts w:ascii="Times New Roman" w:hAnsi="Times New Roman" w:cs="Times New Roman"/>
          <w:sz w:val="28"/>
          <w:szCs w:val="28"/>
        </w:rPr>
        <w:t>.</w:t>
      </w:r>
      <w:r w:rsidR="00A03149" w:rsidRPr="00A03149">
        <w:rPr>
          <w:rFonts w:ascii="Times New Roman" w:hAnsi="Times New Roman" w:cs="Times New Roman"/>
          <w:sz w:val="28"/>
          <w:szCs w:val="28"/>
        </w:rPr>
        <w:t>6</w:t>
      </w:r>
      <w:r w:rsidR="00A03149">
        <w:rPr>
          <w:rFonts w:ascii="Times New Roman" w:hAnsi="Times New Roman" w:cs="Times New Roman"/>
          <w:sz w:val="28"/>
          <w:szCs w:val="28"/>
        </w:rPr>
        <w:t>-7</w:t>
      </w:r>
      <w:r w:rsidRPr="00D739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продемонстрирован код и</w:t>
      </w:r>
      <w:r w:rsidRPr="00D739B0">
        <w:rPr>
          <w:rFonts w:ascii="Times New Roman" w:hAnsi="Times New Roman" w:cs="Times New Roman"/>
          <w:sz w:val="28"/>
          <w:szCs w:val="28"/>
        </w:rPr>
        <w:t xml:space="preserve"> выполнение первой команды: “ Открытие диспетчера задач”</w:t>
      </w:r>
    </w:p>
    <w:p w:rsidR="00D739B0" w:rsidRDefault="00D739B0" w:rsidP="00D739B0">
      <w:pPr>
        <w:pStyle w:val="a9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739B0" w:rsidRDefault="00D739B0" w:rsidP="00D739B0">
      <w:pPr>
        <w:pStyle w:val="a9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D739B0" w:rsidRPr="00D739B0" w:rsidRDefault="00D739B0" w:rsidP="00D739B0">
      <w:pPr>
        <w:pStyle w:val="a9"/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739B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CD61CC" wp14:editId="6E3E325C">
            <wp:extent cx="2381582" cy="5715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9B0" w:rsidRDefault="00A03149" w:rsidP="00D739B0">
      <w:pPr>
        <w:spacing w:line="360" w:lineRule="auto"/>
        <w:ind w:firstLine="708"/>
      </w:pPr>
      <w:r w:rsidRPr="00A03149">
        <w:drawing>
          <wp:inline distT="0" distB="0" distL="0" distR="0" wp14:anchorId="4817462B" wp14:editId="3D2553DD">
            <wp:extent cx="5939790" cy="251523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49" w:rsidRDefault="00A03149" w:rsidP="00A03149">
      <w:pPr>
        <w:spacing w:line="360" w:lineRule="auto"/>
        <w:ind w:firstLine="708"/>
        <w:jc w:val="center"/>
      </w:pPr>
      <w:r>
        <w:t>Рис</w:t>
      </w:r>
      <w:r w:rsidRPr="00A03149">
        <w:t xml:space="preserve">.6 – </w:t>
      </w:r>
      <w:r>
        <w:t xml:space="preserve">Результат команды </w:t>
      </w:r>
      <w:r w:rsidRPr="00A03149">
        <w:t>“</w:t>
      </w:r>
      <w:r>
        <w:t>открой диспетчер задач</w:t>
      </w:r>
      <w:r w:rsidRPr="00A03149">
        <w:t>”</w:t>
      </w:r>
    </w:p>
    <w:p w:rsidR="00A03149" w:rsidRDefault="00A03149" w:rsidP="00A03149">
      <w:pPr>
        <w:spacing w:line="360" w:lineRule="auto"/>
        <w:ind w:firstLine="708"/>
        <w:jc w:val="center"/>
        <w:rPr>
          <w:lang w:val="en-US"/>
        </w:rPr>
      </w:pPr>
      <w:r w:rsidRPr="00A03149">
        <w:rPr>
          <w:lang w:val="en-US"/>
        </w:rPr>
        <w:lastRenderedPageBreak/>
        <w:drawing>
          <wp:inline distT="0" distB="0" distL="0" distR="0" wp14:anchorId="437EA6B7" wp14:editId="3470C5B3">
            <wp:extent cx="5939790" cy="366141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149" w:rsidRDefault="00A03149" w:rsidP="00A03149">
      <w:pPr>
        <w:spacing w:line="360" w:lineRule="auto"/>
        <w:ind w:firstLine="708"/>
        <w:jc w:val="center"/>
      </w:pPr>
      <w:r>
        <w:t>Рис</w:t>
      </w:r>
      <w:r w:rsidRPr="00A03149">
        <w:t xml:space="preserve">.7 – </w:t>
      </w:r>
      <w:r>
        <w:t xml:space="preserve">Результат выполнения команды </w:t>
      </w:r>
      <w:r w:rsidRPr="00A03149">
        <w:t>“</w:t>
      </w:r>
      <w:r>
        <w:t>открой пожалуйста диспетчер задач</w:t>
      </w:r>
      <w:r w:rsidRPr="00A03149">
        <w:t>”</w:t>
      </w:r>
    </w:p>
    <w:p w:rsidR="00A03149" w:rsidRDefault="00A03149" w:rsidP="00A03149">
      <w:pPr>
        <w:spacing w:line="360" w:lineRule="auto"/>
        <w:ind w:firstLine="708"/>
        <w:jc w:val="center"/>
      </w:pPr>
    </w:p>
    <w:p w:rsidR="00742BB5" w:rsidRPr="00742BB5" w:rsidRDefault="00742BB5" w:rsidP="00742BB5">
      <w:pPr>
        <w:spacing w:line="360" w:lineRule="auto"/>
        <w:ind w:firstLine="708"/>
      </w:pPr>
      <w:r>
        <w:tab/>
        <w:t>На Рис</w:t>
      </w:r>
      <w:r w:rsidRPr="00742BB5">
        <w:t xml:space="preserve">.8 – 9 </w:t>
      </w:r>
      <w:r>
        <w:t xml:space="preserve">показан результат выполнения команды </w:t>
      </w:r>
      <w:r w:rsidRPr="00742BB5">
        <w:t>“</w:t>
      </w:r>
      <w:r>
        <w:t>Открой панель управления</w:t>
      </w:r>
      <w:r w:rsidRPr="00742BB5">
        <w:t>”</w:t>
      </w:r>
      <w:r>
        <w:t xml:space="preserve"> и команды </w:t>
      </w:r>
      <w:r w:rsidRPr="00742BB5">
        <w:t>“</w:t>
      </w:r>
      <w:r>
        <w:t>Открой пожалуйста панель управления</w:t>
      </w:r>
      <w:r w:rsidRPr="00742BB5">
        <w:t>”</w:t>
      </w: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</w:p>
    <w:p w:rsidR="00CB04C9" w:rsidRDefault="00CB04C9" w:rsidP="00A03149">
      <w:pPr>
        <w:spacing w:line="360" w:lineRule="auto"/>
        <w:ind w:firstLine="708"/>
        <w:jc w:val="center"/>
      </w:pPr>
      <w:r w:rsidRPr="00CB04C9">
        <w:lastRenderedPageBreak/>
        <w:drawing>
          <wp:inline distT="0" distB="0" distL="0" distR="0" wp14:anchorId="1D1B63D9" wp14:editId="70FECAA1">
            <wp:extent cx="2762636" cy="790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4C9" w:rsidRDefault="00CB04C9" w:rsidP="00A03149">
      <w:pPr>
        <w:spacing w:line="360" w:lineRule="auto"/>
        <w:ind w:firstLine="708"/>
        <w:jc w:val="center"/>
        <w:rPr>
          <w:lang w:val="en-US"/>
        </w:rPr>
      </w:pPr>
      <w:r w:rsidRPr="00CB04C9">
        <w:rPr>
          <w:lang w:val="en-US"/>
        </w:rPr>
        <w:drawing>
          <wp:inline distT="0" distB="0" distL="0" distR="0" wp14:anchorId="377CDC95" wp14:editId="5C488D97">
            <wp:extent cx="5939790" cy="2563495"/>
            <wp:effectExtent l="0" t="0" r="381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B5" w:rsidRDefault="00742BB5" w:rsidP="00A03149">
      <w:pPr>
        <w:spacing w:line="360" w:lineRule="auto"/>
        <w:ind w:firstLine="708"/>
        <w:jc w:val="center"/>
      </w:pPr>
      <w:r>
        <w:t>Рис</w:t>
      </w:r>
      <w:r w:rsidRPr="00742BB5">
        <w:t xml:space="preserve">.8 – </w:t>
      </w:r>
      <w:r>
        <w:t xml:space="preserve">Результат выполнения команды </w:t>
      </w:r>
      <w:r w:rsidRPr="00742BB5">
        <w:t>“</w:t>
      </w:r>
      <w:r>
        <w:t>открой панель управления</w:t>
      </w:r>
      <w:r w:rsidRPr="00742BB5">
        <w:t>”</w:t>
      </w: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Default="00742BB5" w:rsidP="00A03149">
      <w:pPr>
        <w:spacing w:line="360" w:lineRule="auto"/>
        <w:ind w:firstLine="708"/>
        <w:jc w:val="center"/>
      </w:pPr>
      <w:r w:rsidRPr="00742BB5">
        <w:drawing>
          <wp:inline distT="0" distB="0" distL="0" distR="0" wp14:anchorId="3F3E5CB0" wp14:editId="2CFB101A">
            <wp:extent cx="5939790" cy="181483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B5" w:rsidRDefault="00742BB5" w:rsidP="00A03149">
      <w:pPr>
        <w:spacing w:line="360" w:lineRule="auto"/>
        <w:ind w:firstLine="708"/>
        <w:jc w:val="center"/>
      </w:pPr>
      <w:r>
        <w:t>Рис</w:t>
      </w:r>
      <w:r w:rsidRPr="00742BB5">
        <w:t xml:space="preserve">.9 – </w:t>
      </w:r>
      <w:r>
        <w:t xml:space="preserve">Результат выполнения команды </w:t>
      </w:r>
      <w:r w:rsidRPr="00742BB5">
        <w:t>“</w:t>
      </w:r>
      <w:r>
        <w:t>Открой пожалуйста панель управления</w:t>
      </w:r>
      <w:r w:rsidRPr="00742BB5">
        <w:t>”</w:t>
      </w:r>
    </w:p>
    <w:p w:rsidR="00742BB5" w:rsidRDefault="00742BB5" w:rsidP="00A03149">
      <w:pPr>
        <w:spacing w:line="360" w:lineRule="auto"/>
        <w:ind w:firstLine="708"/>
        <w:jc w:val="center"/>
      </w:pPr>
    </w:p>
    <w:p w:rsidR="00742BB5" w:rsidRPr="00742BB5" w:rsidRDefault="00742BB5" w:rsidP="00742BB5">
      <w:pPr>
        <w:spacing w:line="360" w:lineRule="auto"/>
        <w:ind w:firstLine="708"/>
      </w:pPr>
      <w:r>
        <w:t>На Рис</w:t>
      </w:r>
      <w:r w:rsidRPr="00742BB5">
        <w:t xml:space="preserve">.10 – 11 </w:t>
      </w:r>
      <w:r>
        <w:t xml:space="preserve">продемонстрирована работа команд </w:t>
      </w:r>
      <w:r w:rsidRPr="00742BB5">
        <w:t>“</w:t>
      </w:r>
      <w:r>
        <w:t>Поиск в интернете Иван Грозный</w:t>
      </w:r>
      <w:r w:rsidRPr="00742BB5">
        <w:t>”, “</w:t>
      </w:r>
      <w:r>
        <w:t xml:space="preserve">Поиск в </w:t>
      </w:r>
      <w:r w:rsidRPr="00742BB5">
        <w:t>“, “</w:t>
      </w:r>
      <w:r>
        <w:t>Поиск в интернет Иван грозный и поищи в интернете реформы Ивана Грозного</w:t>
      </w:r>
      <w:r w:rsidRPr="00742BB5">
        <w:t>”.</w:t>
      </w:r>
    </w:p>
    <w:p w:rsidR="00742BB5" w:rsidRDefault="00742BB5" w:rsidP="00742BB5">
      <w:pPr>
        <w:spacing w:line="360" w:lineRule="auto"/>
        <w:ind w:firstLine="708"/>
      </w:pPr>
    </w:p>
    <w:p w:rsidR="00742BB5" w:rsidRDefault="00742BB5" w:rsidP="00742BB5">
      <w:pPr>
        <w:spacing w:line="360" w:lineRule="auto"/>
        <w:ind w:firstLine="708"/>
      </w:pPr>
      <w:r w:rsidRPr="00742BB5">
        <w:lastRenderedPageBreak/>
        <w:drawing>
          <wp:inline distT="0" distB="0" distL="0" distR="0" wp14:anchorId="76D5B176" wp14:editId="371BC5B2">
            <wp:extent cx="5939790" cy="120459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BB5" w:rsidRDefault="00742BB5" w:rsidP="00742BB5">
      <w:pPr>
        <w:spacing w:line="360" w:lineRule="auto"/>
        <w:ind w:firstLine="708"/>
        <w:jc w:val="center"/>
      </w:pPr>
      <w:r>
        <w:t>Рис</w:t>
      </w:r>
      <w:r w:rsidRPr="00742BB5">
        <w:t xml:space="preserve">.10 – </w:t>
      </w:r>
      <w:r>
        <w:t>Метод</w:t>
      </w:r>
      <w:r w:rsidRPr="00742BB5">
        <w:t xml:space="preserve">, </w:t>
      </w:r>
      <w:r>
        <w:t xml:space="preserve">отвечающий за обработки команды </w:t>
      </w:r>
      <w:r w:rsidRPr="00742BB5">
        <w:t>“</w:t>
      </w:r>
      <w:r>
        <w:t>поиск в интернете</w:t>
      </w:r>
      <w:r w:rsidRPr="00742BB5">
        <w:t>”</w:t>
      </w:r>
    </w:p>
    <w:p w:rsidR="00742BB5" w:rsidRDefault="00742BB5" w:rsidP="00742BB5">
      <w:pPr>
        <w:spacing w:line="360" w:lineRule="auto"/>
        <w:ind w:firstLine="708"/>
        <w:jc w:val="center"/>
      </w:pPr>
    </w:p>
    <w:p w:rsidR="00791343" w:rsidRDefault="00791343" w:rsidP="00742BB5">
      <w:pPr>
        <w:spacing w:line="360" w:lineRule="auto"/>
        <w:ind w:firstLine="708"/>
        <w:jc w:val="center"/>
      </w:pPr>
    </w:p>
    <w:p w:rsidR="00742BB5" w:rsidRDefault="00742BB5" w:rsidP="00742BB5">
      <w:pPr>
        <w:spacing w:line="360" w:lineRule="auto"/>
        <w:ind w:firstLine="708"/>
      </w:pPr>
      <w:r>
        <w:tab/>
        <w:t xml:space="preserve">Метод </w:t>
      </w:r>
      <w:r w:rsidRPr="00742BB5">
        <w:t>“</w:t>
      </w:r>
      <w:r>
        <w:rPr>
          <w:lang w:val="en-US"/>
        </w:rPr>
        <w:t>search</w:t>
      </w:r>
      <w:r w:rsidRPr="00742BB5">
        <w:t xml:space="preserve">” </w:t>
      </w:r>
      <w:r>
        <w:t>позволяет обрабатывать несколько поисковых запросов</w:t>
      </w:r>
      <w:r w:rsidRPr="00742BB5">
        <w:t xml:space="preserve">, </w:t>
      </w:r>
      <w:r>
        <w:t>например</w:t>
      </w:r>
      <w:r w:rsidRPr="00742BB5">
        <w:t xml:space="preserve">, </w:t>
      </w:r>
      <w:r>
        <w:t>если будет сказано</w:t>
      </w:r>
      <w:r w:rsidRPr="00742BB5">
        <w:t>: “</w:t>
      </w:r>
      <w:r>
        <w:t>Поиск в интернет Иван грозный и поищи в интернете реформы Ивана Грозного</w:t>
      </w:r>
      <w:r w:rsidRPr="00742BB5">
        <w:t>”</w:t>
      </w:r>
      <w:r>
        <w:t xml:space="preserve">, то будет выведено в 2 отдельных </w:t>
      </w:r>
      <w:r w:rsidR="00791343">
        <w:t>вкладках</w:t>
      </w:r>
      <w:r>
        <w:t xml:space="preserve"> эти запросы</w:t>
      </w:r>
      <w:r w:rsidRPr="00742BB5">
        <w:t xml:space="preserve">, </w:t>
      </w:r>
      <w:r>
        <w:t xml:space="preserve">сначала </w:t>
      </w:r>
      <w:r w:rsidRPr="00742BB5">
        <w:t>“</w:t>
      </w:r>
      <w:r>
        <w:t>Иван Грозный</w:t>
      </w:r>
      <w:r w:rsidRPr="00742BB5">
        <w:t xml:space="preserve">”, </w:t>
      </w:r>
      <w:r>
        <w:t xml:space="preserve">а затем </w:t>
      </w:r>
      <w:r w:rsidRPr="00742BB5">
        <w:t>“</w:t>
      </w:r>
      <w:r>
        <w:t>Реформы Ивана Грозного</w:t>
      </w:r>
      <w:r w:rsidRPr="00742BB5">
        <w:t>”</w:t>
      </w:r>
      <w:r w:rsidR="00791343" w:rsidRPr="00791343">
        <w:t xml:space="preserve">. </w:t>
      </w:r>
      <w:r w:rsidR="00791343">
        <w:t>Рис.11 демонстрирует данное поведение</w:t>
      </w: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  <w:r w:rsidRPr="00791343">
        <w:lastRenderedPageBreak/>
        <w:drawing>
          <wp:inline distT="0" distB="0" distL="0" distR="0" wp14:anchorId="53F0578F" wp14:editId="797A3B25">
            <wp:extent cx="5939790" cy="79121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42BB5">
      <w:pPr>
        <w:spacing w:line="360" w:lineRule="auto"/>
        <w:ind w:firstLine="708"/>
      </w:pPr>
      <w:r w:rsidRPr="00791343">
        <w:drawing>
          <wp:inline distT="0" distB="0" distL="0" distR="0" wp14:anchorId="59AFE287" wp14:editId="6F901818">
            <wp:extent cx="5939790" cy="1806575"/>
            <wp:effectExtent l="0" t="0" r="381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42BB5">
      <w:pPr>
        <w:spacing w:line="360" w:lineRule="auto"/>
        <w:ind w:firstLine="708"/>
      </w:pPr>
      <w:r w:rsidRPr="00791343">
        <w:drawing>
          <wp:inline distT="0" distB="0" distL="0" distR="0" wp14:anchorId="15126FBC" wp14:editId="573FD58F">
            <wp:extent cx="5939790" cy="176085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91343">
      <w:pPr>
        <w:spacing w:line="360" w:lineRule="auto"/>
        <w:ind w:firstLine="708"/>
        <w:jc w:val="center"/>
      </w:pPr>
      <w:r>
        <w:t>Рис</w:t>
      </w:r>
      <w:r>
        <w:rPr>
          <w:lang w:val="en-US"/>
        </w:rPr>
        <w:t xml:space="preserve">.11 – </w:t>
      </w:r>
      <w:r>
        <w:t>Пример обработки нескольких запросов</w:t>
      </w: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  <w:r w:rsidRPr="00791343">
        <w:lastRenderedPageBreak/>
        <w:drawing>
          <wp:inline distT="0" distB="0" distL="0" distR="0" wp14:anchorId="74F4F0D2" wp14:editId="6762E7BB">
            <wp:extent cx="3886742" cy="80973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91343">
      <w:pPr>
        <w:spacing w:line="360" w:lineRule="auto"/>
        <w:ind w:firstLine="708"/>
        <w:jc w:val="center"/>
      </w:pPr>
      <w:r w:rsidRPr="00791343">
        <w:drawing>
          <wp:inline distT="0" distB="0" distL="0" distR="0" wp14:anchorId="5495BB83" wp14:editId="6A7A306E">
            <wp:extent cx="5939790" cy="1428115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91343">
      <w:pPr>
        <w:spacing w:line="360" w:lineRule="auto"/>
        <w:ind w:firstLine="708"/>
        <w:jc w:val="center"/>
      </w:pPr>
      <w:r>
        <w:t>Рис</w:t>
      </w:r>
      <w:r w:rsidRPr="00791343">
        <w:t xml:space="preserve">.12 – </w:t>
      </w:r>
      <w:r>
        <w:t xml:space="preserve">Результат выполнения команды </w:t>
      </w:r>
      <w:r w:rsidRPr="00791343">
        <w:t>“</w:t>
      </w:r>
      <w:r>
        <w:t>поиск в интернете Иван Грозный</w:t>
      </w:r>
      <w:r w:rsidRPr="00791343">
        <w:t>”</w:t>
      </w:r>
    </w:p>
    <w:p w:rsidR="00791343" w:rsidRDefault="00791343" w:rsidP="00791343">
      <w:pPr>
        <w:spacing w:line="360" w:lineRule="auto"/>
        <w:ind w:firstLine="708"/>
        <w:jc w:val="center"/>
      </w:pPr>
    </w:p>
    <w:p w:rsidR="00791343" w:rsidRDefault="00791343" w:rsidP="00791343">
      <w:pPr>
        <w:spacing w:line="360" w:lineRule="auto"/>
        <w:ind w:firstLine="708"/>
        <w:jc w:val="center"/>
      </w:pPr>
      <w:r w:rsidRPr="00791343">
        <w:drawing>
          <wp:inline distT="0" distB="0" distL="0" distR="0" wp14:anchorId="6B5615E8" wp14:editId="690F9C60">
            <wp:extent cx="5939790" cy="191262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Pr="00791343" w:rsidRDefault="00791343" w:rsidP="00791343">
      <w:pPr>
        <w:spacing w:line="360" w:lineRule="auto"/>
        <w:ind w:firstLine="708"/>
        <w:jc w:val="center"/>
      </w:pPr>
      <w:r>
        <w:t>Рис</w:t>
      </w:r>
      <w:r w:rsidRPr="00791343">
        <w:t xml:space="preserve">.13 – </w:t>
      </w:r>
      <w:r>
        <w:t xml:space="preserve">Результат выполнения команды </w:t>
      </w:r>
      <w:r w:rsidRPr="00791343">
        <w:t>“</w:t>
      </w:r>
      <w:r>
        <w:t>поиск в</w:t>
      </w:r>
      <w:r w:rsidRPr="00791343">
        <w:t>”</w:t>
      </w: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  <w:r>
        <w:tab/>
        <w:t>На Рис</w:t>
      </w:r>
      <w:r w:rsidRPr="00791343">
        <w:t xml:space="preserve">.14 – 15 </w:t>
      </w:r>
      <w:r>
        <w:t xml:space="preserve">продемонстрирована работа команд </w:t>
      </w:r>
      <w:r w:rsidRPr="00791343">
        <w:t>“</w:t>
      </w:r>
      <w:r>
        <w:t>Закрой голосового помощника</w:t>
      </w:r>
      <w:r w:rsidRPr="00791343">
        <w:t xml:space="preserve">” </w:t>
      </w:r>
      <w:r>
        <w:t xml:space="preserve">и </w:t>
      </w:r>
      <w:r w:rsidRPr="00791343">
        <w:t>“</w:t>
      </w:r>
      <w:r>
        <w:t>Закрой пожалуйста голосового помощника</w:t>
      </w:r>
      <w:r w:rsidRPr="00791343">
        <w:t>”</w:t>
      </w: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</w:p>
    <w:p w:rsidR="00791343" w:rsidRDefault="00791343" w:rsidP="00742BB5">
      <w:pPr>
        <w:spacing w:line="360" w:lineRule="auto"/>
        <w:ind w:firstLine="708"/>
      </w:pPr>
      <w:r w:rsidRPr="00791343">
        <w:lastRenderedPageBreak/>
        <w:drawing>
          <wp:inline distT="0" distB="0" distL="0" distR="0" wp14:anchorId="3CBB34B9" wp14:editId="2A1CE72C">
            <wp:extent cx="2867425" cy="724001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42BB5">
      <w:pPr>
        <w:spacing w:line="360" w:lineRule="auto"/>
        <w:ind w:firstLine="708"/>
      </w:pPr>
      <w:r w:rsidRPr="00791343">
        <w:drawing>
          <wp:inline distT="0" distB="0" distL="0" distR="0" wp14:anchorId="464E4F52" wp14:editId="2164C5E4">
            <wp:extent cx="3915321" cy="91452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343" w:rsidRDefault="00791343" w:rsidP="00791343">
      <w:pPr>
        <w:spacing w:line="360" w:lineRule="auto"/>
        <w:ind w:firstLine="708"/>
        <w:jc w:val="center"/>
      </w:pPr>
      <w:r>
        <w:t>Рис</w:t>
      </w:r>
      <w:r w:rsidRPr="00791343">
        <w:t xml:space="preserve">.14 – </w:t>
      </w:r>
      <w:r>
        <w:t xml:space="preserve">Результат работы команды </w:t>
      </w:r>
      <w:r w:rsidRPr="00791343">
        <w:t>“</w:t>
      </w:r>
      <w:r>
        <w:t>закрой голосового помощника</w:t>
      </w:r>
      <w:r w:rsidRPr="00791343">
        <w:t>”</w:t>
      </w:r>
    </w:p>
    <w:p w:rsidR="00C507F3" w:rsidRDefault="00C507F3" w:rsidP="00791343">
      <w:pPr>
        <w:spacing w:line="360" w:lineRule="auto"/>
        <w:ind w:firstLine="708"/>
        <w:jc w:val="center"/>
      </w:pPr>
    </w:p>
    <w:p w:rsidR="00C507F3" w:rsidRDefault="00C507F3" w:rsidP="00791343">
      <w:pPr>
        <w:spacing w:line="360" w:lineRule="auto"/>
        <w:ind w:firstLine="708"/>
        <w:jc w:val="center"/>
      </w:pPr>
      <w:r w:rsidRPr="00C507F3">
        <w:drawing>
          <wp:inline distT="0" distB="0" distL="0" distR="0" wp14:anchorId="00A74508" wp14:editId="3EDF8554">
            <wp:extent cx="5939790" cy="129794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F3" w:rsidRDefault="00C507F3" w:rsidP="00791343">
      <w:pPr>
        <w:spacing w:line="360" w:lineRule="auto"/>
        <w:ind w:firstLine="708"/>
        <w:jc w:val="center"/>
      </w:pPr>
      <w:r>
        <w:t>Рис</w:t>
      </w:r>
      <w:r w:rsidRPr="00C507F3">
        <w:t xml:space="preserve">.15 – </w:t>
      </w:r>
      <w:r>
        <w:t xml:space="preserve">Результат работы команды </w:t>
      </w:r>
      <w:r w:rsidRPr="00C507F3">
        <w:t>“закрой пожалуйста голосового помощника”</w:t>
      </w:r>
    </w:p>
    <w:p w:rsidR="00C507F3" w:rsidRDefault="00C507F3" w:rsidP="00791343">
      <w:pPr>
        <w:spacing w:line="360" w:lineRule="auto"/>
        <w:ind w:firstLine="708"/>
        <w:jc w:val="center"/>
      </w:pPr>
    </w:p>
    <w:p w:rsidR="00C507F3" w:rsidRDefault="00C507F3" w:rsidP="00C507F3">
      <w:pPr>
        <w:spacing w:line="360" w:lineRule="auto"/>
        <w:ind w:firstLine="708"/>
      </w:pPr>
      <w:r>
        <w:tab/>
        <w:t>На Рис</w:t>
      </w:r>
      <w:r w:rsidRPr="00C507F3">
        <w:t xml:space="preserve">.16 – 17 </w:t>
      </w:r>
      <w:r>
        <w:t xml:space="preserve">продемонстрирована работа команд </w:t>
      </w:r>
      <w:r w:rsidRPr="00C507F3">
        <w:t>“</w:t>
      </w:r>
      <w:r>
        <w:t>открыть экранную клавиатуру</w:t>
      </w:r>
      <w:r w:rsidRPr="00C507F3">
        <w:t xml:space="preserve">” </w:t>
      </w:r>
      <w:r>
        <w:t xml:space="preserve">и </w:t>
      </w:r>
      <w:r w:rsidRPr="00C507F3">
        <w:t>“</w:t>
      </w:r>
      <w:r>
        <w:t>открой пожалуйста экранную клавиатуру</w:t>
      </w:r>
      <w:r w:rsidRPr="00C507F3">
        <w:t>”</w:t>
      </w:r>
    </w:p>
    <w:p w:rsidR="00C507F3" w:rsidRDefault="00C507F3" w:rsidP="00C507F3">
      <w:pPr>
        <w:spacing w:line="360" w:lineRule="auto"/>
        <w:ind w:firstLine="708"/>
      </w:pPr>
    </w:p>
    <w:p w:rsidR="00C507F3" w:rsidRDefault="00C507F3" w:rsidP="00C507F3">
      <w:pPr>
        <w:spacing w:line="360" w:lineRule="auto"/>
        <w:ind w:firstLine="708"/>
      </w:pPr>
      <w:r w:rsidRPr="00C507F3">
        <w:drawing>
          <wp:inline distT="0" distB="0" distL="0" distR="0" wp14:anchorId="77245CCF" wp14:editId="5A33CC64">
            <wp:extent cx="5939790" cy="128460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7F3" w:rsidRPr="00C507F3" w:rsidRDefault="00C507F3" w:rsidP="00C507F3">
      <w:pPr>
        <w:spacing w:line="360" w:lineRule="auto"/>
        <w:ind w:firstLine="708"/>
        <w:jc w:val="center"/>
      </w:pPr>
      <w:r>
        <w:t>Рис</w:t>
      </w:r>
      <w:r w:rsidRPr="00C507F3">
        <w:t xml:space="preserve">.16 – </w:t>
      </w:r>
      <w:r>
        <w:t xml:space="preserve">Результат команды </w:t>
      </w:r>
      <w:r w:rsidRPr="00C507F3">
        <w:t>“</w:t>
      </w:r>
      <w:r>
        <w:t>открыть экранную клавиатуру</w:t>
      </w:r>
      <w:r w:rsidRPr="00C507F3">
        <w:t>”</w:t>
      </w:r>
    </w:p>
    <w:p w:rsidR="00C507F3" w:rsidRPr="00791343" w:rsidRDefault="00C507F3" w:rsidP="00791343">
      <w:pPr>
        <w:spacing w:line="360" w:lineRule="auto"/>
        <w:ind w:firstLine="708"/>
        <w:jc w:val="center"/>
      </w:pPr>
    </w:p>
    <w:p w:rsidR="00742BB5" w:rsidRPr="00742BB5" w:rsidRDefault="00742BB5" w:rsidP="00742BB5">
      <w:pPr>
        <w:spacing w:line="360" w:lineRule="auto"/>
        <w:ind w:firstLine="708"/>
      </w:pPr>
    </w:p>
    <w:p w:rsidR="00C507F3" w:rsidRDefault="00C507F3" w:rsidP="00A03149">
      <w:pPr>
        <w:spacing w:line="360" w:lineRule="auto"/>
        <w:ind w:firstLine="708"/>
        <w:jc w:val="center"/>
        <w:rPr>
          <w:lang w:val="en-US"/>
        </w:rPr>
      </w:pPr>
      <w:r w:rsidRPr="00C507F3">
        <w:rPr>
          <w:lang w:val="en-US"/>
        </w:rPr>
        <w:lastRenderedPageBreak/>
        <w:drawing>
          <wp:inline distT="0" distB="0" distL="0" distR="0" wp14:anchorId="0F37D4E6" wp14:editId="0C97A820">
            <wp:extent cx="5939790" cy="1979930"/>
            <wp:effectExtent l="0" t="0" r="381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07F3">
        <w:rPr>
          <w:lang w:val="en-US"/>
        </w:rPr>
        <w:t xml:space="preserve"> </w:t>
      </w:r>
    </w:p>
    <w:p w:rsidR="00FE2E2A" w:rsidRDefault="00C507F3" w:rsidP="00A03149">
      <w:pPr>
        <w:spacing w:line="360" w:lineRule="auto"/>
        <w:ind w:firstLine="708"/>
        <w:jc w:val="center"/>
      </w:pPr>
      <w:r>
        <w:t>Рис</w:t>
      </w:r>
      <w:r w:rsidRPr="00C507F3">
        <w:t xml:space="preserve">.17 – </w:t>
      </w:r>
      <w:r>
        <w:t xml:space="preserve">Результат команды </w:t>
      </w:r>
      <w:r w:rsidRPr="00C507F3">
        <w:t>“</w:t>
      </w:r>
      <w:r>
        <w:t>открой пожалуйста экранную клавиатуру</w:t>
      </w:r>
      <w:r w:rsidRPr="00C507F3">
        <w:t>”</w:t>
      </w:r>
    </w:p>
    <w:p w:rsidR="00FE2E2A" w:rsidRDefault="00FE2E2A" w:rsidP="00A03149">
      <w:pPr>
        <w:spacing w:line="360" w:lineRule="auto"/>
        <w:ind w:firstLine="708"/>
        <w:jc w:val="center"/>
      </w:pPr>
    </w:p>
    <w:p w:rsidR="00FE2E2A" w:rsidRPr="008406B8" w:rsidRDefault="00FE2E2A" w:rsidP="00FE2E2A">
      <w:pPr>
        <w:spacing w:line="360" w:lineRule="auto"/>
        <w:ind w:firstLine="708"/>
      </w:pPr>
      <w:r>
        <w:t>На Рис</w:t>
      </w:r>
      <w:r w:rsidRPr="00FE2E2A">
        <w:t>.18</w:t>
      </w:r>
      <w:r w:rsidR="008406B8">
        <w:t>-19</w:t>
      </w:r>
      <w:r w:rsidRPr="00FE2E2A">
        <w:t xml:space="preserve"> </w:t>
      </w:r>
      <w:r>
        <w:t xml:space="preserve">показаны результаты выполнения команд </w:t>
      </w:r>
      <w:r w:rsidRPr="00FE2E2A">
        <w:t>“</w:t>
      </w:r>
      <w:r>
        <w:t>включи звук</w:t>
      </w:r>
      <w:r w:rsidRPr="00FE2E2A">
        <w:t>”, “</w:t>
      </w:r>
      <w:r>
        <w:t>выключи звук</w:t>
      </w:r>
      <w:r w:rsidRPr="00FE2E2A">
        <w:t>”</w:t>
      </w:r>
      <w:r w:rsidR="008406B8" w:rsidRPr="008406B8">
        <w:t>.</w:t>
      </w:r>
    </w:p>
    <w:p w:rsidR="00FE2E2A" w:rsidRDefault="00FE2E2A" w:rsidP="00FE2E2A">
      <w:pPr>
        <w:spacing w:line="360" w:lineRule="auto"/>
        <w:ind w:firstLine="708"/>
      </w:pPr>
    </w:p>
    <w:p w:rsidR="0018050C" w:rsidRDefault="00FE2E2A" w:rsidP="00FE2E2A">
      <w:pPr>
        <w:spacing w:line="360" w:lineRule="auto"/>
        <w:ind w:firstLine="708"/>
      </w:pPr>
      <w:r w:rsidRPr="00FE2E2A">
        <w:drawing>
          <wp:inline distT="0" distB="0" distL="0" distR="0" wp14:anchorId="0A53576F" wp14:editId="22871AE9">
            <wp:extent cx="2772162" cy="838317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0C" w:rsidRDefault="0018050C" w:rsidP="00FE2E2A">
      <w:pPr>
        <w:spacing w:line="360" w:lineRule="auto"/>
        <w:ind w:firstLine="708"/>
      </w:pPr>
      <w:r w:rsidRPr="0018050C">
        <w:drawing>
          <wp:inline distT="0" distB="0" distL="0" distR="0" wp14:anchorId="196335B0" wp14:editId="41AA4749">
            <wp:extent cx="5939790" cy="341439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50C" w:rsidRDefault="0018050C" w:rsidP="0018050C">
      <w:pPr>
        <w:spacing w:line="360" w:lineRule="auto"/>
        <w:jc w:val="center"/>
      </w:pPr>
      <w:r>
        <w:t>Рис</w:t>
      </w:r>
      <w:r w:rsidRPr="0018050C">
        <w:t xml:space="preserve">.18 – </w:t>
      </w:r>
      <w:r>
        <w:t xml:space="preserve">Результат работы команды </w:t>
      </w:r>
      <w:r w:rsidRPr="0018050C">
        <w:t>“</w:t>
      </w:r>
      <w:r>
        <w:t>выключи звук</w:t>
      </w:r>
      <w:r w:rsidRPr="0018050C">
        <w:t>”</w:t>
      </w:r>
    </w:p>
    <w:p w:rsidR="008406B8" w:rsidRPr="008406B8" w:rsidRDefault="008406B8" w:rsidP="0018050C">
      <w:pPr>
        <w:spacing w:line="360" w:lineRule="auto"/>
        <w:jc w:val="center"/>
      </w:pPr>
      <w:r w:rsidRPr="008406B8">
        <w:rPr>
          <w:lang w:val="en-US"/>
        </w:rPr>
        <w:lastRenderedPageBreak/>
        <w:drawing>
          <wp:inline distT="0" distB="0" distL="0" distR="0" wp14:anchorId="3CF999BE" wp14:editId="10AAF985">
            <wp:extent cx="5939790" cy="35052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6B8">
        <w:t xml:space="preserve"> </w:t>
      </w:r>
    </w:p>
    <w:p w:rsidR="008406B8" w:rsidRDefault="008406B8" w:rsidP="0018050C">
      <w:pPr>
        <w:spacing w:line="360" w:lineRule="auto"/>
        <w:jc w:val="center"/>
      </w:pPr>
      <w:r>
        <w:t>Рис</w:t>
      </w:r>
      <w:r w:rsidRPr="008406B8">
        <w:t xml:space="preserve">.19 – </w:t>
      </w:r>
      <w:r>
        <w:t xml:space="preserve">Результат работы команды </w:t>
      </w:r>
      <w:r w:rsidRPr="008406B8">
        <w:t>“</w:t>
      </w:r>
      <w:r>
        <w:t>включи звук</w:t>
      </w:r>
      <w:r w:rsidRPr="008406B8">
        <w:t>”</w:t>
      </w:r>
    </w:p>
    <w:p w:rsidR="008406B8" w:rsidRDefault="008406B8" w:rsidP="0018050C">
      <w:pPr>
        <w:spacing w:line="360" w:lineRule="auto"/>
        <w:jc w:val="center"/>
      </w:pPr>
    </w:p>
    <w:p w:rsidR="008406B8" w:rsidRDefault="008406B8" w:rsidP="008406B8">
      <w:pPr>
        <w:spacing w:line="360" w:lineRule="auto"/>
        <w:ind w:firstLine="708"/>
      </w:pPr>
      <w:r>
        <w:t>На Рис</w:t>
      </w:r>
      <w:r w:rsidRPr="008406B8">
        <w:t xml:space="preserve">.20 – 21 </w:t>
      </w:r>
      <w:r>
        <w:t xml:space="preserve">показаны результаты работы команд </w:t>
      </w:r>
      <w:r w:rsidRPr="008406B8">
        <w:t>“</w:t>
      </w:r>
      <w:r>
        <w:t>-1</w:t>
      </w:r>
      <w:r w:rsidRPr="008406B8">
        <w:t xml:space="preserve">,5 -10,5” </w:t>
      </w:r>
      <w:r>
        <w:t xml:space="preserve">и </w:t>
      </w:r>
      <w:r w:rsidRPr="008406B8">
        <w:t xml:space="preserve">“-1 </w:t>
      </w:r>
      <w:r w:rsidR="002F2C37" w:rsidRPr="002F2C37">
        <w:t xml:space="preserve"> - </w:t>
      </w:r>
      <w:r w:rsidR="002F2C37">
        <w:t xml:space="preserve"> - </w:t>
      </w:r>
      <w:r w:rsidRPr="008406B8">
        <w:t>2”.</w:t>
      </w:r>
    </w:p>
    <w:p w:rsidR="008406B8" w:rsidRDefault="008406B8" w:rsidP="008406B8">
      <w:pPr>
        <w:spacing w:line="360" w:lineRule="auto"/>
        <w:ind w:firstLine="708"/>
      </w:pPr>
    </w:p>
    <w:p w:rsidR="002F2C37" w:rsidRDefault="002F2C37" w:rsidP="008406B8">
      <w:pPr>
        <w:spacing w:line="360" w:lineRule="auto"/>
        <w:ind w:firstLine="708"/>
      </w:pPr>
      <w:r w:rsidRPr="002F2C37">
        <w:drawing>
          <wp:inline distT="0" distB="0" distL="0" distR="0" wp14:anchorId="00841859" wp14:editId="14AE687E">
            <wp:extent cx="5939790" cy="154432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C37" w:rsidRPr="002F2C37" w:rsidRDefault="002F2C37" w:rsidP="002F2C37">
      <w:pPr>
        <w:spacing w:line="360" w:lineRule="auto"/>
        <w:ind w:firstLine="708"/>
        <w:jc w:val="center"/>
      </w:pPr>
      <w:r>
        <w:t>Рис</w:t>
      </w:r>
      <w:r>
        <w:rPr>
          <w:lang w:val="en-US"/>
        </w:rPr>
        <w:t xml:space="preserve">.20 – </w:t>
      </w:r>
      <w:r>
        <w:t xml:space="preserve">Результат работы команды </w:t>
      </w:r>
      <w:r>
        <w:rPr>
          <w:lang w:val="en-US"/>
        </w:rPr>
        <w:t>“</w:t>
      </w:r>
      <w:r w:rsidRPr="008406B8">
        <w:t xml:space="preserve">“-1 </w:t>
      </w:r>
      <w:r w:rsidRPr="002F2C37">
        <w:t xml:space="preserve"> - </w:t>
      </w:r>
      <w:r>
        <w:t xml:space="preserve"> - </w:t>
      </w:r>
      <w:r w:rsidRPr="008406B8">
        <w:t>2</w:t>
      </w:r>
      <w:r>
        <w:rPr>
          <w:lang w:val="en-US"/>
        </w:rPr>
        <w:t>”</w:t>
      </w:r>
    </w:p>
    <w:p w:rsidR="008406B8" w:rsidRDefault="008406B8" w:rsidP="008406B8">
      <w:pPr>
        <w:spacing w:line="360" w:lineRule="auto"/>
        <w:ind w:firstLine="708"/>
      </w:pPr>
    </w:p>
    <w:p w:rsidR="008406B8" w:rsidRDefault="008406B8" w:rsidP="008406B8">
      <w:pPr>
        <w:spacing w:line="360" w:lineRule="auto"/>
        <w:ind w:firstLine="708"/>
      </w:pPr>
    </w:p>
    <w:p w:rsidR="008406B8" w:rsidRDefault="008406B8" w:rsidP="008406B8">
      <w:pPr>
        <w:spacing w:line="360" w:lineRule="auto"/>
        <w:ind w:firstLine="708"/>
      </w:pPr>
    </w:p>
    <w:p w:rsidR="008406B8" w:rsidRDefault="008406B8" w:rsidP="008406B8">
      <w:pPr>
        <w:spacing w:line="360" w:lineRule="auto"/>
        <w:ind w:firstLine="708"/>
      </w:pPr>
    </w:p>
    <w:p w:rsidR="008406B8" w:rsidRDefault="008406B8" w:rsidP="008406B8">
      <w:pPr>
        <w:spacing w:line="360" w:lineRule="auto"/>
        <w:ind w:firstLine="708"/>
      </w:pPr>
    </w:p>
    <w:p w:rsidR="008406B8" w:rsidRDefault="008406B8" w:rsidP="008406B8">
      <w:pPr>
        <w:spacing w:line="360" w:lineRule="auto"/>
        <w:ind w:firstLine="708"/>
      </w:pPr>
    </w:p>
    <w:p w:rsidR="008406B8" w:rsidRDefault="008406B8" w:rsidP="008406B8">
      <w:pPr>
        <w:spacing w:line="360" w:lineRule="auto"/>
        <w:ind w:firstLine="708"/>
      </w:pPr>
    </w:p>
    <w:p w:rsidR="008406B8" w:rsidRPr="008406B8" w:rsidRDefault="008406B8" w:rsidP="008406B8">
      <w:pPr>
        <w:spacing w:line="360" w:lineRule="auto"/>
        <w:ind w:firstLine="708"/>
      </w:pPr>
      <w:r w:rsidRPr="008406B8">
        <w:drawing>
          <wp:inline distT="0" distB="0" distL="0" distR="0" wp14:anchorId="07E607D8" wp14:editId="78778A80">
            <wp:extent cx="5939790" cy="2672080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B8" w:rsidRDefault="008406B8" w:rsidP="008406B8">
      <w:pPr>
        <w:spacing w:line="360" w:lineRule="auto"/>
        <w:ind w:firstLine="708"/>
        <w:rPr>
          <w:lang w:val="en-US"/>
        </w:rPr>
      </w:pPr>
      <w:r w:rsidRPr="008406B8">
        <w:drawing>
          <wp:inline distT="0" distB="0" distL="0" distR="0" wp14:anchorId="40426D04" wp14:editId="4F5D009A">
            <wp:extent cx="5939790" cy="1409065"/>
            <wp:effectExtent l="0" t="0" r="381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B8" w:rsidRDefault="008406B8" w:rsidP="008406B8">
      <w:pPr>
        <w:spacing w:line="360" w:lineRule="auto"/>
        <w:ind w:firstLine="708"/>
        <w:jc w:val="center"/>
        <w:rPr>
          <w:lang w:val="en-US"/>
        </w:rPr>
      </w:pPr>
      <w:r>
        <w:t>Рис</w:t>
      </w:r>
      <w:r>
        <w:rPr>
          <w:lang w:val="en-US"/>
        </w:rPr>
        <w:t>.</w:t>
      </w:r>
      <w:r w:rsidR="002F2C37">
        <w:rPr>
          <w:lang w:val="en-US"/>
        </w:rPr>
        <w:t>21</w:t>
      </w:r>
      <w:r>
        <w:rPr>
          <w:lang w:val="en-US"/>
        </w:rPr>
        <w:t xml:space="preserve"> – </w:t>
      </w:r>
      <w:r>
        <w:t xml:space="preserve">Результат работы команды </w:t>
      </w:r>
      <w:r>
        <w:rPr>
          <w:lang w:val="en-US"/>
        </w:rPr>
        <w:t>“</w:t>
      </w:r>
      <w:r w:rsidRPr="008406B8">
        <w:rPr>
          <w:lang w:val="en-US"/>
        </w:rPr>
        <w:t>- 1,5 - 10,5</w:t>
      </w:r>
      <w:r>
        <w:rPr>
          <w:lang w:val="en-US"/>
        </w:rPr>
        <w:t>”</w:t>
      </w:r>
    </w:p>
    <w:p w:rsidR="008406B8" w:rsidRDefault="008406B8" w:rsidP="008406B8">
      <w:pPr>
        <w:spacing w:line="360" w:lineRule="auto"/>
        <w:ind w:firstLine="708"/>
        <w:jc w:val="center"/>
        <w:rPr>
          <w:lang w:val="en-US"/>
        </w:rPr>
      </w:pPr>
    </w:p>
    <w:p w:rsidR="002F2C37" w:rsidRPr="002F2C37" w:rsidRDefault="002F2C37" w:rsidP="002F2C37">
      <w:pPr>
        <w:spacing w:line="360" w:lineRule="auto"/>
        <w:ind w:firstLine="708"/>
      </w:pPr>
      <w:r>
        <w:rPr>
          <w:lang w:val="en-US"/>
        </w:rPr>
        <w:tab/>
      </w:r>
      <w:r>
        <w:t>Поиск команды по вычислению двух чисел осуществляется через регулярные выражение</w:t>
      </w:r>
      <w:r w:rsidRPr="002F2C37">
        <w:t xml:space="preserve">, </w:t>
      </w:r>
      <w:r>
        <w:t>если в фразе есть заданный шаблон</w:t>
      </w:r>
      <w:r w:rsidRPr="002F2C37">
        <w:t xml:space="preserve">, </w:t>
      </w:r>
      <w:r>
        <w:t xml:space="preserve">то идет обработка метода </w:t>
      </w:r>
      <w:r w:rsidRPr="002F2C37">
        <w:t>“</w:t>
      </w:r>
      <w:r>
        <w:rPr>
          <w:lang w:val="en-US"/>
        </w:rPr>
        <w:t>sub</w:t>
      </w:r>
      <w:r w:rsidRPr="002F2C37">
        <w:t xml:space="preserve">” </w:t>
      </w:r>
      <w:r>
        <w:t xml:space="preserve">в котором идет учет возможности наличия знака перед числами </w:t>
      </w:r>
      <w:r w:rsidRPr="002F2C37">
        <w:t>(</w:t>
      </w:r>
      <w:r>
        <w:t>он определяется также через регулярные выражения</w:t>
      </w:r>
      <w:r w:rsidRPr="002F2C37">
        <w:t xml:space="preserve">), </w:t>
      </w:r>
      <w:r>
        <w:t>затем результат записывается при помощи форматирования.</w:t>
      </w:r>
    </w:p>
    <w:p w:rsidR="002F2C37" w:rsidRPr="002F2C37" w:rsidRDefault="002F2C37" w:rsidP="008406B8">
      <w:pPr>
        <w:spacing w:line="360" w:lineRule="auto"/>
        <w:ind w:firstLine="708"/>
        <w:jc w:val="center"/>
      </w:pPr>
    </w:p>
    <w:p w:rsidR="002F2C37" w:rsidRPr="002F2C37" w:rsidRDefault="002F2C37" w:rsidP="008406B8">
      <w:pPr>
        <w:spacing w:line="360" w:lineRule="auto"/>
        <w:ind w:firstLine="708"/>
        <w:jc w:val="center"/>
      </w:pPr>
    </w:p>
    <w:p w:rsidR="002F2C37" w:rsidRPr="002F2C37" w:rsidRDefault="002F2C37" w:rsidP="008406B8">
      <w:pPr>
        <w:spacing w:line="360" w:lineRule="auto"/>
        <w:ind w:firstLine="708"/>
        <w:jc w:val="center"/>
      </w:pPr>
    </w:p>
    <w:p w:rsidR="002F2C37" w:rsidRDefault="002F2C37" w:rsidP="002F2C37">
      <w:pPr>
        <w:spacing w:line="360" w:lineRule="auto"/>
        <w:ind w:firstLine="708"/>
        <w:rPr>
          <w:b/>
          <w:lang w:val="en-US"/>
        </w:rPr>
      </w:pPr>
      <w:r w:rsidRPr="002F2C37">
        <w:rPr>
          <w:b/>
        </w:rPr>
        <w:lastRenderedPageBreak/>
        <w:t xml:space="preserve">Ссылка на </w:t>
      </w:r>
      <w:r w:rsidRPr="002F2C37">
        <w:rPr>
          <w:b/>
          <w:lang w:val="en-US"/>
        </w:rPr>
        <w:t>GitHub:</w:t>
      </w:r>
    </w:p>
    <w:p w:rsidR="002F2C37" w:rsidRPr="002F2C37" w:rsidRDefault="00DD0B82" w:rsidP="002F2C37">
      <w:pPr>
        <w:spacing w:line="360" w:lineRule="auto"/>
        <w:ind w:firstLine="708"/>
        <w:rPr>
          <w:lang w:val="en-US"/>
        </w:rPr>
      </w:pPr>
      <w:hyperlink r:id="rId38" w:history="1">
        <w:r w:rsidR="002F2C37" w:rsidRPr="00DD0B82">
          <w:rPr>
            <w:rStyle w:val="aa"/>
            <w:lang w:val="en-US"/>
          </w:rPr>
          <w:t>https://github.com/Diacious/Voice_Assistant</w:t>
        </w:r>
      </w:hyperlink>
    </w:p>
    <w:p w:rsidR="002F2C37" w:rsidRPr="002F2C37" w:rsidRDefault="002F2C37" w:rsidP="008406B8">
      <w:pPr>
        <w:spacing w:line="360" w:lineRule="auto"/>
        <w:ind w:firstLine="708"/>
        <w:jc w:val="center"/>
        <w:rPr>
          <w:lang w:val="en-US"/>
        </w:rPr>
      </w:pPr>
    </w:p>
    <w:p w:rsidR="002F2C37" w:rsidRPr="002F2C37" w:rsidRDefault="002F2C37" w:rsidP="008406B8">
      <w:pPr>
        <w:spacing w:line="360" w:lineRule="auto"/>
        <w:ind w:firstLine="708"/>
        <w:jc w:val="center"/>
        <w:rPr>
          <w:lang w:val="en-US"/>
        </w:rPr>
      </w:pPr>
      <w:bookmarkStart w:id="0" w:name="_GoBack"/>
      <w:bookmarkEnd w:id="0"/>
    </w:p>
    <w:p w:rsidR="002F2C37" w:rsidRPr="002F2C37" w:rsidRDefault="002F2C37" w:rsidP="008406B8">
      <w:pPr>
        <w:spacing w:line="360" w:lineRule="auto"/>
        <w:ind w:firstLine="708"/>
        <w:jc w:val="center"/>
        <w:rPr>
          <w:lang w:val="en-US"/>
        </w:rPr>
      </w:pPr>
    </w:p>
    <w:p w:rsidR="00CB04C9" w:rsidRPr="00742BB5" w:rsidRDefault="00742BB5" w:rsidP="002F2C37">
      <w:pPr>
        <w:spacing w:line="360" w:lineRule="auto"/>
        <w:ind w:firstLine="708"/>
      </w:pPr>
      <w:r>
        <w:rPr>
          <w:vanish/>
          <w:lang w:val="en-US"/>
        </w:rPr>
        <w:t>tp</w:t>
      </w:r>
    </w:p>
    <w:sectPr w:rsidR="00CB04C9" w:rsidRPr="00742BB5" w:rsidSect="005C4D25">
      <w:footerReference w:type="default" r:id="rId39"/>
      <w:pgSz w:w="11906" w:h="16838" w:code="9"/>
      <w:pgMar w:top="1134" w:right="1134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7E0B" w:rsidRDefault="003B7E0B" w:rsidP="00221930">
      <w:pPr>
        <w:spacing w:after="0" w:line="240" w:lineRule="auto"/>
      </w:pPr>
      <w:r>
        <w:separator/>
      </w:r>
    </w:p>
  </w:endnote>
  <w:endnote w:type="continuationSeparator" w:id="0">
    <w:p w:rsidR="003B7E0B" w:rsidRDefault="003B7E0B" w:rsidP="002219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41593773"/>
      <w:docPartObj>
        <w:docPartGallery w:val="Page Numbers (Bottom of Page)"/>
        <w:docPartUnique/>
      </w:docPartObj>
    </w:sdtPr>
    <w:sdtContent>
      <w:p w:rsidR="002F2C37" w:rsidRDefault="002F2C37" w:rsidP="0022193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D0B82">
          <w:rPr>
            <w:noProof/>
          </w:rPr>
          <w:t>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7E0B" w:rsidRDefault="003B7E0B" w:rsidP="00221930">
      <w:pPr>
        <w:spacing w:after="0" w:line="240" w:lineRule="auto"/>
      </w:pPr>
      <w:r>
        <w:separator/>
      </w:r>
    </w:p>
  </w:footnote>
  <w:footnote w:type="continuationSeparator" w:id="0">
    <w:p w:rsidR="003B7E0B" w:rsidRDefault="003B7E0B" w:rsidP="002219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3C22DF"/>
    <w:multiLevelType w:val="hybridMultilevel"/>
    <w:tmpl w:val="B0622FFE"/>
    <w:lvl w:ilvl="0" w:tplc="CD98B72C">
      <w:start w:val="1"/>
      <w:numFmt w:val="decimal"/>
      <w:lvlText w:val="%1."/>
      <w:lvlJc w:val="left"/>
      <w:pPr>
        <w:ind w:left="1211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9DF"/>
    <w:rsid w:val="00091778"/>
    <w:rsid w:val="000B1F7A"/>
    <w:rsid w:val="00147301"/>
    <w:rsid w:val="0018050C"/>
    <w:rsid w:val="00221930"/>
    <w:rsid w:val="002F2C37"/>
    <w:rsid w:val="003B7E0B"/>
    <w:rsid w:val="005C4D25"/>
    <w:rsid w:val="007078CF"/>
    <w:rsid w:val="00742BB5"/>
    <w:rsid w:val="00791343"/>
    <w:rsid w:val="008406B8"/>
    <w:rsid w:val="008B39DF"/>
    <w:rsid w:val="00A03149"/>
    <w:rsid w:val="00B06659"/>
    <w:rsid w:val="00C507F3"/>
    <w:rsid w:val="00CA7593"/>
    <w:rsid w:val="00CB04C9"/>
    <w:rsid w:val="00D739B0"/>
    <w:rsid w:val="00DB3217"/>
    <w:rsid w:val="00DD0B82"/>
    <w:rsid w:val="00DE47DC"/>
    <w:rsid w:val="00DF4006"/>
    <w:rsid w:val="00E67B29"/>
    <w:rsid w:val="00EA2849"/>
    <w:rsid w:val="00F723DE"/>
    <w:rsid w:val="00FE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1BA8A"/>
  <w15:chartTrackingRefBased/>
  <w15:docId w15:val="{3F07C72D-B418-4E5D-A93E-FB94ED53E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9D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1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2193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footer"/>
    <w:basedOn w:val="a"/>
    <w:link w:val="a6"/>
    <w:uiPriority w:val="99"/>
    <w:unhideWhenUsed/>
    <w:rsid w:val="002219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21930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7">
    <w:name w:val="No Spacing"/>
    <w:link w:val="a8"/>
    <w:uiPriority w:val="1"/>
    <w:qFormat/>
    <w:rsid w:val="008B39DF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8B39DF"/>
    <w:rPr>
      <w:rFonts w:eastAsiaTheme="minorEastAsia"/>
      <w:lang w:eastAsia="ru-RU"/>
    </w:rPr>
  </w:style>
  <w:style w:type="paragraph" w:styleId="a9">
    <w:name w:val="List Paragraph"/>
    <w:basedOn w:val="a"/>
    <w:uiPriority w:val="34"/>
    <w:qFormat/>
    <w:rsid w:val="00D739B0"/>
    <w:pPr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a">
    <w:name w:val="Hyperlink"/>
    <w:basedOn w:val="a0"/>
    <w:uiPriority w:val="99"/>
    <w:unhideWhenUsed/>
    <w:rsid w:val="00DD0B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83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iacious/Voice_Assistan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ome\AppData\Roaming\Microsoft\&#1064;&#1072;&#1073;&#1083;&#1086;&#1085;&#1099;\Doc2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CD167E-54B0-4FE4-BC4B-F221FE027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Doc2.dotm</Template>
  <TotalTime>229</TotalTime>
  <Pages>17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2022-07-10T16:12:00Z</dcterms:created>
  <dcterms:modified xsi:type="dcterms:W3CDTF">2022-07-10T20:04:00Z</dcterms:modified>
</cp:coreProperties>
</file>